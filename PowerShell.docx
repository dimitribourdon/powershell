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E1322F" w:rsidP="00E1322F">
      <w:pPr>
        <w:pStyle w:val="Photo"/>
      </w:pPr>
      <w:r>
        <w:rPr>
          <w:noProof/>
          <w:lang w:val="fr-CA"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-139700</wp:posOffset>
            </wp:positionH>
            <wp:positionV relativeFrom="paragraph">
              <wp:posOffset>853440</wp:posOffset>
            </wp:positionV>
            <wp:extent cx="5274310" cy="2109470"/>
            <wp:effectExtent l="133350" t="114300" r="154940" b="13843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werShell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E1322F" w:rsidRDefault="00E1322F" w:rsidP="00E1322F">
      <w:pPr>
        <w:pStyle w:val="Photo"/>
      </w:pPr>
    </w:p>
    <w:p w:rsidR="00E1322F" w:rsidRDefault="00E1322F" w:rsidP="00E1322F">
      <w:pPr>
        <w:pStyle w:val="Photo"/>
      </w:pPr>
    </w:p>
    <w:p w:rsidR="00E1322F" w:rsidRDefault="00E1322F" w:rsidP="00E1322F">
      <w:pPr>
        <w:pStyle w:val="Photo"/>
      </w:pPr>
    </w:p>
    <w:p w:rsidR="00C6554A" w:rsidRPr="00D5413C" w:rsidRDefault="00AB5909" w:rsidP="00C6554A">
      <w:pPr>
        <w:pStyle w:val="Sous-titre"/>
      </w:pPr>
      <w:r>
        <w:t>Active directory</w:t>
      </w:r>
    </w:p>
    <w:p w:rsidR="00C6554A" w:rsidRDefault="00C6554A" w:rsidP="00C6554A">
      <w:pPr>
        <w:pStyle w:val="Coordonnes"/>
      </w:pPr>
      <w:r>
        <w:rPr>
          <w:lang w:bidi="fr-F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fr-FR" w:eastAsia="en-US"/>
        </w:rPr>
        <w:id w:val="14263022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B5909" w:rsidRDefault="00AB590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0A29F7" w:rsidRDefault="00AB5909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061480" w:history="1">
            <w:r w:rsidR="000A29F7" w:rsidRPr="004B5EE2">
              <w:rPr>
                <w:rStyle w:val="Lienhypertexte"/>
                <w:noProof/>
                <w:lang w:val="en-CA"/>
              </w:rPr>
              <w:t>1.</w:t>
            </w:r>
            <w:r w:rsidR="000A29F7"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="000A29F7" w:rsidRPr="004B5EE2">
              <w:rPr>
                <w:rStyle w:val="Lienhypertexte"/>
                <w:noProof/>
                <w:lang w:val="en-CA"/>
              </w:rPr>
              <w:t>Windows PowerShell</w:t>
            </w:r>
            <w:r w:rsidR="000A29F7">
              <w:rPr>
                <w:noProof/>
                <w:webHidden/>
              </w:rPr>
              <w:tab/>
            </w:r>
            <w:r w:rsidR="000A29F7">
              <w:rPr>
                <w:noProof/>
                <w:webHidden/>
              </w:rPr>
              <w:fldChar w:fldCharType="begin"/>
            </w:r>
            <w:r w:rsidR="000A29F7">
              <w:rPr>
                <w:noProof/>
                <w:webHidden/>
              </w:rPr>
              <w:instrText xml:space="preserve"> PAGEREF _Toc55061480 \h </w:instrText>
            </w:r>
            <w:r w:rsidR="000A29F7">
              <w:rPr>
                <w:noProof/>
                <w:webHidden/>
              </w:rPr>
            </w:r>
            <w:r w:rsidR="000A29F7">
              <w:rPr>
                <w:noProof/>
                <w:webHidden/>
              </w:rPr>
              <w:fldChar w:fldCharType="separate"/>
            </w:r>
            <w:r w:rsidR="000A29F7">
              <w:rPr>
                <w:noProof/>
                <w:webHidden/>
              </w:rPr>
              <w:t>2</w:t>
            </w:r>
            <w:r w:rsidR="000A29F7"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1" w:history="1">
            <w:r w:rsidRPr="004B5EE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Installation Machine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2" w:history="1">
            <w:r w:rsidRPr="004B5EE2">
              <w:rPr>
                <w:rStyle w:val="Lienhypertexte"/>
                <w:noProof/>
                <w:lang w:val="fr-CA"/>
              </w:rPr>
              <w:t>3.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  <w:lang w:val="fr-CA"/>
              </w:rPr>
              <w:t>Qu’est-ce qu’un contrôleur de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3" w:history="1">
            <w:r w:rsidRPr="004B5EE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Installer un contrôleur de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4" w:history="1">
            <w:r w:rsidRPr="004B5EE2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Créer une unité d’organisation avec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5" w:history="1">
            <w:r w:rsidRPr="004B5EE2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Supprimer une unité d’organisation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6" w:history="1">
            <w:r w:rsidRPr="004B5EE2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Créer un groupe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7" w:history="1">
            <w:r w:rsidRPr="004B5EE2">
              <w:rPr>
                <w:rStyle w:val="Lienhypertexte"/>
                <w:noProof/>
              </w:rPr>
              <w:t>8.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Supprimer un groupe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8" w:history="1">
            <w:r w:rsidRPr="004B5EE2">
              <w:rPr>
                <w:rStyle w:val="Lienhypertexte"/>
                <w:noProof/>
              </w:rPr>
              <w:t>9.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Ajouter un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89" w:history="1">
            <w:r w:rsidRPr="004B5EE2">
              <w:rPr>
                <w:rStyle w:val="Lienhypertexte"/>
                <w:noProof/>
              </w:rPr>
              <w:t>10.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Ajouter un utilisateur dans un groupe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90" w:history="1">
            <w:r w:rsidRPr="004B5EE2">
              <w:rPr>
                <w:rStyle w:val="Lienhypertexte"/>
                <w:noProof/>
              </w:rPr>
              <w:t>11.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Supprimer un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29F7" w:rsidRDefault="000A29F7">
          <w:pPr>
            <w:pStyle w:val="TM1"/>
            <w:tabs>
              <w:tab w:val="left" w:pos="660"/>
              <w:tab w:val="right" w:leader="dot" w:pos="8296"/>
            </w:tabs>
            <w:rPr>
              <w:rFonts w:eastAsiaTheme="minorEastAsia"/>
              <w:noProof/>
              <w:color w:val="auto"/>
              <w:lang w:val="fr-CA" w:eastAsia="fr-CA"/>
            </w:rPr>
          </w:pPr>
          <w:hyperlink w:anchor="_Toc55061491" w:history="1">
            <w:r w:rsidRPr="004B5EE2">
              <w:rPr>
                <w:rStyle w:val="Lienhypertexte"/>
                <w:noProof/>
              </w:rPr>
              <w:t>12.</w:t>
            </w:r>
            <w:r>
              <w:rPr>
                <w:rFonts w:eastAsiaTheme="minorEastAsia"/>
                <w:noProof/>
                <w:color w:val="auto"/>
                <w:lang w:val="fr-CA" w:eastAsia="fr-CA"/>
              </w:rPr>
              <w:tab/>
            </w:r>
            <w:r w:rsidRPr="004B5EE2">
              <w:rPr>
                <w:rStyle w:val="Lienhypertexte"/>
                <w:noProof/>
              </w:rPr>
              <w:t>Médiagraphie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_Toc55061491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909" w:rsidRDefault="00AB5909">
          <w:r>
            <w:rPr>
              <w:b/>
              <w:bCs/>
            </w:rPr>
            <w:fldChar w:fldCharType="end"/>
          </w:r>
        </w:p>
      </w:sdtContent>
    </w:sdt>
    <w:p w:rsidR="00AB5909" w:rsidRDefault="00AB5909"/>
    <w:p w:rsidR="00AB5909" w:rsidRPr="00AB5909" w:rsidRDefault="00AB5909" w:rsidP="00AB5909"/>
    <w:p w:rsidR="00AB5909" w:rsidRPr="00AB5909" w:rsidRDefault="00AB5909" w:rsidP="00AB5909">
      <w:bookmarkStart w:id="0" w:name="_GoBack"/>
      <w:bookmarkEnd w:id="0"/>
    </w:p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Pr="00AB5909" w:rsidRDefault="00AB5909" w:rsidP="00AB5909"/>
    <w:p w:rsidR="00AB5909" w:rsidRDefault="00AB5909" w:rsidP="00AB5909"/>
    <w:p w:rsidR="004E340E" w:rsidRPr="00AB5909" w:rsidRDefault="004E340E" w:rsidP="00AB5909"/>
    <w:p w:rsidR="00AB5909" w:rsidRPr="00AB5909" w:rsidRDefault="00AB5909" w:rsidP="00AB5909"/>
    <w:p w:rsidR="00AB5909" w:rsidRPr="00AB5909" w:rsidRDefault="00AB5909" w:rsidP="00AB5909"/>
    <w:p w:rsidR="002C74C0" w:rsidRDefault="00C40F07" w:rsidP="00AB5909">
      <w:pPr>
        <w:jc w:val="center"/>
      </w:pPr>
    </w:p>
    <w:p w:rsidR="008C68D5" w:rsidRDefault="008C68D5" w:rsidP="008C68D5">
      <w:pPr>
        <w:pStyle w:val="Titre1"/>
        <w:numPr>
          <w:ilvl w:val="0"/>
          <w:numId w:val="27"/>
        </w:numPr>
        <w:rPr>
          <w:lang w:val="en-CA"/>
        </w:rPr>
      </w:pPr>
      <w:bookmarkStart w:id="1" w:name="_Toc2343743"/>
      <w:bookmarkStart w:id="2" w:name="_Toc54770402"/>
      <w:bookmarkStart w:id="3" w:name="_Toc509322661"/>
      <w:bookmarkStart w:id="4" w:name="_Toc55061480"/>
      <w:r w:rsidRPr="00A7414A">
        <w:rPr>
          <w:lang w:val="en-CA"/>
        </w:rPr>
        <w:lastRenderedPageBreak/>
        <w:t>Windows PowerShell</w:t>
      </w:r>
      <w:bookmarkEnd w:id="1"/>
      <w:bookmarkEnd w:id="2"/>
      <w:bookmarkEnd w:id="4"/>
    </w:p>
    <w:p w:rsidR="008C68D5" w:rsidRPr="00A7414A" w:rsidRDefault="008C68D5" w:rsidP="008C68D5">
      <w:pPr>
        <w:rPr>
          <w:lang w:val="en-CA"/>
        </w:rPr>
      </w:pPr>
    </w:p>
    <w:p w:rsidR="008C68D5" w:rsidRPr="00A7414A" w:rsidRDefault="008C68D5" w:rsidP="008C68D5">
      <w:pPr>
        <w:pStyle w:val="Sous-titre"/>
        <w:rPr>
          <w:lang w:val="fr-CA"/>
        </w:rPr>
      </w:pPr>
      <w:bookmarkStart w:id="5" w:name="_Toc2343744"/>
      <w:r w:rsidRPr="00A7414A">
        <w:rPr>
          <w:lang w:val="fr-CA"/>
        </w:rPr>
        <w:t>Introduction à Windows PowerShell</w:t>
      </w:r>
      <w:bookmarkEnd w:id="3"/>
      <w:bookmarkEnd w:id="5"/>
    </w:p>
    <w:p w:rsidR="008C68D5" w:rsidRPr="008C68D5" w:rsidRDefault="008C68D5" w:rsidP="008C68D5">
      <w:pPr>
        <w:jc w:val="both"/>
      </w:pPr>
      <w:r w:rsidRPr="008C68D5">
        <w:rPr>
          <w:b/>
          <w:bCs/>
        </w:rPr>
        <w:t>PowerShell</w:t>
      </w:r>
      <w:r w:rsidRPr="008C68D5">
        <w:t xml:space="preserve"> est une interface en ligne de commande apparu</w:t>
      </w:r>
      <w:r w:rsidR="004E340E">
        <w:t>e</w:t>
      </w:r>
      <w:r w:rsidRPr="008C68D5">
        <w:t xml:space="preserve"> avec Windows Serveur</w:t>
      </w:r>
      <w:r w:rsidR="004E340E">
        <w:t> </w:t>
      </w:r>
      <w:r w:rsidRPr="008C68D5">
        <w:t>2008. L</w:t>
      </w:r>
      <w:r w:rsidR="004E340E">
        <w:t>’</w:t>
      </w:r>
      <w:r w:rsidRPr="008C68D5">
        <w:t>objectif est de rendre possible l</w:t>
      </w:r>
      <w:r w:rsidR="004E340E">
        <w:t>’</w:t>
      </w:r>
      <w:r w:rsidRPr="008C68D5">
        <w:t>administration d</w:t>
      </w:r>
      <w:r w:rsidR="004E340E">
        <w:t>’</w:t>
      </w:r>
      <w:r w:rsidRPr="008C68D5">
        <w:t>un serveur Windows sans avoir besoin de l</w:t>
      </w:r>
      <w:r w:rsidR="004E340E">
        <w:t>’</w:t>
      </w:r>
      <w:r w:rsidRPr="008C68D5">
        <w:t>interface graphique avec des commandes </w:t>
      </w:r>
      <w:r w:rsidRPr="008C68D5">
        <w:rPr>
          <w:b/>
          <w:bCs/>
        </w:rPr>
        <w:t>simples</w:t>
      </w:r>
      <w:r w:rsidRPr="008C68D5">
        <w:t> et </w:t>
      </w:r>
      <w:r w:rsidRPr="008C68D5">
        <w:rPr>
          <w:b/>
          <w:bCs/>
        </w:rPr>
        <w:t>intuitives</w:t>
      </w:r>
      <w:r w:rsidRPr="008C68D5">
        <w:t>.</w:t>
      </w:r>
    </w:p>
    <w:p w:rsidR="008C68D5" w:rsidRPr="008C68D5" w:rsidRDefault="008C68D5" w:rsidP="008C68D5">
      <w:pPr>
        <w:jc w:val="both"/>
      </w:pPr>
      <w:r w:rsidRPr="008C68D5">
        <w:t>PowerShell permet également de créer des </w:t>
      </w:r>
      <w:r w:rsidRPr="008C68D5">
        <w:rPr>
          <w:b/>
          <w:bCs/>
        </w:rPr>
        <w:t>scripts</w:t>
      </w:r>
      <w:r w:rsidRPr="008C68D5">
        <w:t> qu</w:t>
      </w:r>
      <w:r w:rsidR="004E340E">
        <w:t>’</w:t>
      </w:r>
      <w:r w:rsidRPr="008C68D5">
        <w:t>on pourrait comparer à un programme pour automatiser l</w:t>
      </w:r>
      <w:r w:rsidR="004E340E">
        <w:t>’</w:t>
      </w:r>
      <w:r w:rsidRPr="008C68D5">
        <w:t xml:space="preserve">administration de plusieurs </w:t>
      </w:r>
      <w:r w:rsidR="004E340E">
        <w:t>tâches</w:t>
      </w:r>
      <w:r w:rsidRPr="008C68D5">
        <w:t>. PowerShell est un langage orienté objet et se base sur le </w:t>
      </w:r>
      <w:r w:rsidRPr="008C68D5">
        <w:rPr>
          <w:b/>
          <w:bCs/>
        </w:rPr>
        <w:t>Framework .NET</w:t>
      </w:r>
      <w:r w:rsidRPr="008C68D5">
        <w:t>.</w:t>
      </w:r>
    </w:p>
    <w:p w:rsidR="008C68D5" w:rsidRPr="008C68D5" w:rsidRDefault="008C68D5" w:rsidP="008C68D5">
      <w:pPr>
        <w:jc w:val="both"/>
      </w:pPr>
      <w:r w:rsidRPr="008C68D5">
        <w:t>Un langage de script est un langage de programmation qui permet de manipuler les fonctionnalités d</w:t>
      </w:r>
      <w:r w:rsidR="004E340E">
        <w:t>’</w:t>
      </w:r>
      <w:r w:rsidRPr="008C68D5">
        <w:t>un système informatique configuré pour fournir à l</w:t>
      </w:r>
      <w:r w:rsidR="004E340E">
        <w:t>’</w:t>
      </w:r>
      <w:r w:rsidRPr="008C68D5">
        <w:t>interpréteur de ce langage un environnement et une interface qui déterminent les possibilités de celui-ci. Le langage de script peut alors s</w:t>
      </w:r>
      <w:r w:rsidR="004E340E">
        <w:t>’</w:t>
      </w:r>
      <w:r w:rsidRPr="008C68D5">
        <w:t>affranchir des contraintes de bas niveau — prises en charge par l</w:t>
      </w:r>
      <w:r w:rsidR="004E340E">
        <w:t>’</w:t>
      </w:r>
      <w:r w:rsidRPr="008C68D5">
        <w:t>intermédiaire de l</w:t>
      </w:r>
      <w:r w:rsidR="004E340E">
        <w:t>’</w:t>
      </w:r>
      <w:r w:rsidRPr="008C68D5">
        <w:t>interface — et bénéficier d</w:t>
      </w:r>
      <w:r w:rsidR="004E340E">
        <w:t>’</w:t>
      </w:r>
      <w:r w:rsidRPr="008C68D5">
        <w:t>une syntaxe de haut niveau.</w:t>
      </w:r>
    </w:p>
    <w:p w:rsidR="008C68D5" w:rsidRPr="008C68D5" w:rsidRDefault="008C68D5" w:rsidP="008C68D5">
      <w:pPr>
        <w:jc w:val="both"/>
      </w:pPr>
      <w:r w:rsidRPr="008C68D5">
        <w:t>Le langage de script est généralement exécuté à partir de fichiers contenant le code source du programme qui sera interprété.</w:t>
      </w:r>
    </w:p>
    <w:p w:rsidR="008C68D5" w:rsidRDefault="008C68D5" w:rsidP="004E340E">
      <w:pPr>
        <w:jc w:val="both"/>
      </w:pPr>
      <w:r w:rsidRPr="008C68D5">
        <w:t>Il y a </w:t>
      </w:r>
      <w:r w:rsidRPr="008C68D5">
        <w:rPr>
          <w:b/>
          <w:bCs/>
        </w:rPr>
        <w:t>plusieurs milliers de commandes</w:t>
      </w:r>
      <w:r w:rsidRPr="008C68D5">
        <w:t> disponibles que l</w:t>
      </w:r>
      <w:r w:rsidR="004E340E">
        <w:t>’</w:t>
      </w:r>
      <w:r w:rsidRPr="008C68D5">
        <w:t>on appelle </w:t>
      </w:r>
      <w:proofErr w:type="spellStart"/>
      <w:r w:rsidRPr="008C68D5">
        <w:rPr>
          <w:b/>
          <w:bCs/>
        </w:rPr>
        <w:t>Cmdlets</w:t>
      </w:r>
      <w:proofErr w:type="spellEnd"/>
      <w:r w:rsidRPr="008C68D5">
        <w:t xml:space="preserve">. La commande </w:t>
      </w:r>
      <w:proofErr w:type="spellStart"/>
      <w:r w:rsidRPr="008C68D5">
        <w:t>Get</w:t>
      </w:r>
      <w:proofErr w:type="spellEnd"/>
      <w:r w:rsidRPr="008C68D5">
        <w:t>-Help permet de voir comment on les utilise.</w:t>
      </w:r>
    </w:p>
    <w:p w:rsidR="00AB5909" w:rsidRDefault="00AB5909" w:rsidP="008C68D5">
      <w:pPr>
        <w:pStyle w:val="Titre1"/>
        <w:numPr>
          <w:ilvl w:val="0"/>
          <w:numId w:val="27"/>
        </w:numPr>
      </w:pPr>
      <w:bookmarkStart w:id="6" w:name="_Toc55061481"/>
      <w:r>
        <w:t>Installation Machine Virtuelle</w:t>
      </w:r>
      <w:bookmarkEnd w:id="6"/>
    </w:p>
    <w:p w:rsidR="00AB5909" w:rsidRDefault="002038E3" w:rsidP="00AB5909">
      <w:r>
        <w:t xml:space="preserve"> </w:t>
      </w:r>
    </w:p>
    <w:p w:rsidR="002038E3" w:rsidRPr="00F041AD" w:rsidRDefault="00BB12A8" w:rsidP="00F041AD">
      <w:pPr>
        <w:pStyle w:val="Paragraphedeliste"/>
        <w:numPr>
          <w:ilvl w:val="0"/>
          <w:numId w:val="25"/>
        </w:numPr>
        <w:rPr>
          <w:noProof/>
          <w:lang w:val="fr-CA" w:eastAsia="fr-CA"/>
        </w:rPr>
      </w:pPr>
      <w:r>
        <w:t>Pour commencer, nous allons télécharger une image disque</w:t>
      </w:r>
      <w:r w:rsidR="00452053">
        <w:t xml:space="preserve"> (image ISO)</w:t>
      </w:r>
      <w:r>
        <w:t xml:space="preserve"> de </w:t>
      </w:r>
      <w:r w:rsidR="003E0807">
        <w:t>Windows Server</w:t>
      </w:r>
      <w:r w:rsidR="004E340E">
        <w:t> </w:t>
      </w:r>
      <w:r w:rsidR="003E0807">
        <w:t>2012</w:t>
      </w:r>
      <w:r w:rsidR="004E340E">
        <w:t> </w:t>
      </w:r>
      <w:r w:rsidR="003E0807">
        <w:t xml:space="preserve">R2 </w:t>
      </w:r>
      <w:r>
        <w:t>qui est un fichier qui va copier un disque d’installation de Windows Server</w:t>
      </w:r>
      <w:r w:rsidR="004E340E">
        <w:t> </w:t>
      </w:r>
      <w:r>
        <w:t>2012</w:t>
      </w:r>
      <w:r w:rsidR="004E340E">
        <w:t> </w:t>
      </w:r>
      <w:r>
        <w:t>R2</w:t>
      </w:r>
      <w:r w:rsidR="00C24361">
        <w:t xml:space="preserve"> (x64 bits)</w:t>
      </w:r>
      <w:r>
        <w:t>. Pour ce faire</w:t>
      </w:r>
      <w:r w:rsidR="004E340E">
        <w:t>,</w:t>
      </w:r>
      <w:r>
        <w:t xml:space="preserve"> rendez-vous sur le site de Microsoft </w:t>
      </w:r>
      <w:r w:rsidR="004E340E">
        <w:t>sur</w:t>
      </w:r>
      <w:r>
        <w:t xml:space="preserve"> ce lien : </w:t>
      </w:r>
      <w:r w:rsidRPr="00BB12A8">
        <w:t>https://www.microsoft.com/en-us/evalcenter/evaluate-windows-server-2012-r2</w:t>
      </w:r>
      <w:r>
        <w:t xml:space="preserve"> puis cliquez sur ce bouton. </w:t>
      </w:r>
    </w:p>
    <w:p w:rsidR="00BB12A8" w:rsidRDefault="00452053" w:rsidP="002038E3"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AEC9C" wp14:editId="2853E847">
                <wp:simplePos x="0" y="0"/>
                <wp:positionH relativeFrom="column">
                  <wp:posOffset>866775</wp:posOffset>
                </wp:positionH>
                <wp:positionV relativeFrom="paragraph">
                  <wp:posOffset>917575</wp:posOffset>
                </wp:positionV>
                <wp:extent cx="857250" cy="85725"/>
                <wp:effectExtent l="38100" t="0" r="19050" b="8572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E8F4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68.25pt;margin-top:72.25pt;width:67.5pt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3602A9D6" wp14:editId="1F3A3981">
            <wp:extent cx="2257425" cy="1531199"/>
            <wp:effectExtent l="114300" t="114300" r="104775" b="1454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7347" cy="15447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2053" w:rsidRDefault="00452053" w:rsidP="00F041AD">
      <w:pPr>
        <w:pStyle w:val="Paragraphedeliste"/>
        <w:numPr>
          <w:ilvl w:val="0"/>
          <w:numId w:val="24"/>
        </w:numPr>
      </w:pPr>
      <w:r>
        <w:lastRenderedPageBreak/>
        <w:t xml:space="preserve">Attendez que l’installation de votre image disque se finisse. </w:t>
      </w:r>
    </w:p>
    <w:p w:rsidR="00452053" w:rsidRPr="006A531D" w:rsidRDefault="00452053" w:rsidP="00F041AD">
      <w:pPr>
        <w:pStyle w:val="Paragraphedeliste"/>
        <w:numPr>
          <w:ilvl w:val="0"/>
          <w:numId w:val="24"/>
        </w:numPr>
      </w:pPr>
      <w:r>
        <w:t xml:space="preserve">Maintenant, </w:t>
      </w:r>
      <w:r w:rsidR="00E623C7">
        <w:t>nous allons voir comment activer la fonctionnalité Hyper V sur notre ordinateur. Cela permettra de gérer notre machine virtuelle et de la configurer selon nos souhaits. Pour ce faire rechercher dans Windows «</w:t>
      </w:r>
      <w:r w:rsidR="004E340E">
        <w:rPr>
          <w:rFonts w:ascii="Times New Roman" w:hAnsi="Times New Roman" w:cs="Times New Roman"/>
        </w:rPr>
        <w:t> </w:t>
      </w:r>
      <w:r w:rsidR="00E623C7">
        <w:t>Activer ou désactiver des fonctionnalités Windows</w:t>
      </w:r>
      <w:r w:rsidR="004E340E">
        <w:rPr>
          <w:rFonts w:ascii="Times New Roman" w:hAnsi="Times New Roman" w:cs="Times New Roman"/>
        </w:rPr>
        <w:t> </w:t>
      </w:r>
      <w:r w:rsidR="00E623C7">
        <w:t>»</w:t>
      </w:r>
      <w:r w:rsidR="004E340E">
        <w:t>.</w:t>
      </w:r>
      <w:r w:rsidR="006A531D">
        <w:t xml:space="preserve"> </w:t>
      </w:r>
    </w:p>
    <w:p w:rsidR="00E1322F" w:rsidRDefault="006A531D" w:rsidP="002038E3">
      <w:r>
        <w:rPr>
          <w:noProof/>
          <w:lang w:val="fr-CA" w:eastAsia="fr-CA"/>
        </w:rPr>
        <w:drawing>
          <wp:inline distT="0" distB="0" distL="0" distR="0" wp14:anchorId="17BCDDA3" wp14:editId="438F6C8A">
            <wp:extent cx="3682199" cy="3000375"/>
            <wp:effectExtent l="114300" t="114300" r="10922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ns tit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89" cy="30232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A531D" w:rsidRDefault="006A531D" w:rsidP="002038E3"/>
    <w:p w:rsidR="006A531D" w:rsidRDefault="006A531D" w:rsidP="002038E3"/>
    <w:p w:rsidR="006A531D" w:rsidRDefault="006A531D" w:rsidP="00F041AD">
      <w:pPr>
        <w:pStyle w:val="Paragraphedeliste"/>
        <w:numPr>
          <w:ilvl w:val="0"/>
          <w:numId w:val="23"/>
        </w:numPr>
      </w:pPr>
      <w:r>
        <w:t>Recherche dans liste «</w:t>
      </w:r>
      <w:r w:rsidR="004E340E">
        <w:rPr>
          <w:rFonts w:ascii="Times New Roman" w:hAnsi="Times New Roman" w:cs="Times New Roman"/>
        </w:rPr>
        <w:t> </w:t>
      </w:r>
      <w:r>
        <w:t>Hyper V</w:t>
      </w:r>
      <w:r w:rsidR="004E340E">
        <w:rPr>
          <w:rFonts w:ascii="Times New Roman" w:hAnsi="Times New Roman" w:cs="Times New Roman"/>
        </w:rPr>
        <w:t> </w:t>
      </w:r>
      <w:r>
        <w:t>», puis activer le</w:t>
      </w:r>
      <w:r w:rsidR="00DE26A2">
        <w:t xml:space="preserve"> et cliquer sur «</w:t>
      </w:r>
      <w:r w:rsidR="004E340E">
        <w:rPr>
          <w:rFonts w:ascii="Times New Roman" w:hAnsi="Times New Roman" w:cs="Times New Roman"/>
        </w:rPr>
        <w:t> </w:t>
      </w:r>
      <w:r w:rsidR="00DE26A2">
        <w:t>O</w:t>
      </w:r>
      <w:r w:rsidR="004E340E">
        <w:t>K</w:t>
      </w:r>
      <w:r w:rsidR="004E340E">
        <w:rPr>
          <w:rFonts w:ascii="Times New Roman" w:hAnsi="Times New Roman" w:cs="Times New Roman"/>
        </w:rPr>
        <w:t> </w:t>
      </w:r>
      <w:r w:rsidR="00DE26A2">
        <w:t>».</w:t>
      </w:r>
    </w:p>
    <w:p w:rsidR="006A531D" w:rsidRDefault="006A531D" w:rsidP="002038E3">
      <w:r>
        <w:rPr>
          <w:noProof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3B80E" wp14:editId="70F8EDB0">
                <wp:simplePos x="0" y="0"/>
                <wp:positionH relativeFrom="column">
                  <wp:posOffset>1200150</wp:posOffset>
                </wp:positionH>
                <wp:positionV relativeFrom="paragraph">
                  <wp:posOffset>1712595</wp:posOffset>
                </wp:positionV>
                <wp:extent cx="704850" cy="9525"/>
                <wp:effectExtent l="19050" t="57150" r="0" b="8572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A3590" id="Connecteur droit avec flèche 12" o:spid="_x0000_s1026" type="#_x0000_t32" style="position:absolute;margin-left:94.5pt;margin-top:134.85pt;width:55.5pt;height: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18C37BD7" wp14:editId="1E72A72C">
            <wp:extent cx="3952875" cy="3505200"/>
            <wp:effectExtent l="114300" t="114300" r="123825" b="15240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05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1F24" w:rsidRDefault="009D1F24" w:rsidP="00F041AD">
      <w:pPr>
        <w:pStyle w:val="Paragraphedeliste"/>
        <w:numPr>
          <w:ilvl w:val="0"/>
          <w:numId w:val="22"/>
        </w:numPr>
      </w:pPr>
      <w:r>
        <w:t>Ensuite, nous allons rentrer dans notre Gestionnaire Hyper V. Rechercher celui-ci dans la barre de recherche.</w:t>
      </w:r>
    </w:p>
    <w:p w:rsidR="009D1F24" w:rsidRDefault="004E340E" w:rsidP="00F041AD">
      <w:pPr>
        <w:pStyle w:val="Paragraphedeliste"/>
        <w:numPr>
          <w:ilvl w:val="0"/>
          <w:numId w:val="22"/>
        </w:numPr>
      </w:pPr>
      <w:r>
        <w:t>À</w:t>
      </w:r>
      <w:r w:rsidR="009D1F24">
        <w:t xml:space="preserve"> ce stade</w:t>
      </w:r>
      <w:r>
        <w:t xml:space="preserve">, </w:t>
      </w:r>
      <w:r w:rsidR="009D1F24">
        <w:t>nous allons commencer à créer notre machine virtuelle. Pour ce faire, cliquer sur «</w:t>
      </w:r>
      <w:r>
        <w:rPr>
          <w:rFonts w:ascii="Times New Roman" w:hAnsi="Times New Roman" w:cs="Times New Roman"/>
        </w:rPr>
        <w:t> </w:t>
      </w:r>
      <w:r w:rsidR="009D1F24">
        <w:t>Nouveau</w:t>
      </w:r>
      <w:r>
        <w:rPr>
          <w:rFonts w:ascii="Times New Roman" w:hAnsi="Times New Roman" w:cs="Times New Roman"/>
        </w:rPr>
        <w:t> </w:t>
      </w:r>
      <w:r w:rsidR="009D1F24">
        <w:t>» puis «</w:t>
      </w:r>
      <w:r>
        <w:rPr>
          <w:rFonts w:ascii="Times New Roman" w:hAnsi="Times New Roman" w:cs="Times New Roman"/>
        </w:rPr>
        <w:t> </w:t>
      </w:r>
      <w:r w:rsidR="009D1F24">
        <w:t>Ordinateur virtuel…</w:t>
      </w:r>
      <w:r>
        <w:rPr>
          <w:rFonts w:ascii="Times New Roman" w:hAnsi="Times New Roman" w:cs="Times New Roman"/>
        </w:rPr>
        <w:t> </w:t>
      </w:r>
      <w:r w:rsidR="009D1F24">
        <w:t>»</w:t>
      </w:r>
      <w:r>
        <w:t>.</w:t>
      </w:r>
    </w:p>
    <w:p w:rsidR="009D1F24" w:rsidRDefault="009D1F24" w:rsidP="002038E3"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840213" wp14:editId="76506A7E">
                <wp:simplePos x="0" y="0"/>
                <wp:positionH relativeFrom="column">
                  <wp:posOffset>5038725</wp:posOffset>
                </wp:positionH>
                <wp:positionV relativeFrom="paragraph">
                  <wp:posOffset>506730</wp:posOffset>
                </wp:positionV>
                <wp:extent cx="19050" cy="304800"/>
                <wp:effectExtent l="57150" t="0" r="57150" b="5715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366F7" id="Connecteur droit avec flèche 14" o:spid="_x0000_s1026" type="#_x0000_t32" style="position:absolute;margin-left:396.75pt;margin-top:39.9pt;width:1.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06124A94" wp14:editId="06C3CB56">
            <wp:extent cx="4448175" cy="2874230"/>
            <wp:effectExtent l="114300" t="114300" r="104775" b="1549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ns tit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42" cy="2876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1F24" w:rsidRDefault="009D1F24" w:rsidP="00F041AD">
      <w:pPr>
        <w:pStyle w:val="Paragraphedeliste"/>
        <w:numPr>
          <w:ilvl w:val="0"/>
          <w:numId w:val="21"/>
        </w:numPr>
      </w:pPr>
      <w:r>
        <w:t>Cliquer sur «</w:t>
      </w:r>
      <w:r w:rsidR="004E340E">
        <w:rPr>
          <w:rFonts w:ascii="Times New Roman" w:hAnsi="Times New Roman" w:cs="Times New Roman"/>
        </w:rPr>
        <w:t> </w:t>
      </w:r>
      <w:r>
        <w:t>Suivant</w:t>
      </w:r>
      <w:r w:rsidR="004E340E">
        <w:rPr>
          <w:rFonts w:ascii="Times New Roman" w:hAnsi="Times New Roman" w:cs="Times New Roman"/>
        </w:rPr>
        <w:t> </w:t>
      </w:r>
      <w:r>
        <w:t xml:space="preserve">» entrer le nom de votre machine virtuelle et modifier l’emplacement si vous le voulez. </w:t>
      </w:r>
    </w:p>
    <w:p w:rsidR="00481912" w:rsidRDefault="00481912" w:rsidP="00F041AD">
      <w:pPr>
        <w:pStyle w:val="Paragraphedeliste"/>
        <w:numPr>
          <w:ilvl w:val="0"/>
          <w:numId w:val="21"/>
        </w:numPr>
      </w:pPr>
      <w:r>
        <w:t>Choisissez la «</w:t>
      </w:r>
      <w:r w:rsidR="004E340E">
        <w:rPr>
          <w:rFonts w:ascii="Times New Roman" w:hAnsi="Times New Roman" w:cs="Times New Roman"/>
        </w:rPr>
        <w:t> </w:t>
      </w:r>
      <w:r>
        <w:t>Génération</w:t>
      </w:r>
      <w:r w:rsidR="004E340E">
        <w:t> </w:t>
      </w:r>
      <w:r>
        <w:t>1</w:t>
      </w:r>
      <w:r w:rsidR="004E340E">
        <w:rPr>
          <w:rFonts w:ascii="Times New Roman" w:hAnsi="Times New Roman" w:cs="Times New Roman"/>
        </w:rPr>
        <w:t> </w:t>
      </w:r>
      <w:r>
        <w:t>» puis «</w:t>
      </w:r>
      <w:r w:rsidR="004E340E">
        <w:rPr>
          <w:rFonts w:ascii="Times New Roman" w:hAnsi="Times New Roman" w:cs="Times New Roman"/>
        </w:rPr>
        <w:t> </w:t>
      </w:r>
      <w:r>
        <w:t>Suivant &gt;</w:t>
      </w:r>
      <w:r w:rsidR="004E340E">
        <w:rPr>
          <w:rFonts w:ascii="Times New Roman" w:hAnsi="Times New Roman" w:cs="Times New Roman"/>
        </w:rPr>
        <w:t> </w:t>
      </w:r>
      <w:r>
        <w:t>».</w:t>
      </w:r>
    </w:p>
    <w:p w:rsidR="00481912" w:rsidRDefault="00481912" w:rsidP="002038E3">
      <w:r>
        <w:rPr>
          <w:noProof/>
          <w:lang w:val="fr-CA" w:eastAsia="fr-CA"/>
        </w:rPr>
        <w:lastRenderedPageBreak/>
        <w:drawing>
          <wp:inline distT="0" distB="0" distL="0" distR="0" wp14:anchorId="205C653B" wp14:editId="13A44AC0">
            <wp:extent cx="3752850" cy="2912909"/>
            <wp:effectExtent l="133350" t="114300" r="114300" b="1543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406" cy="2917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E6E5B" w:rsidRDefault="005E6E5B" w:rsidP="00F041AD">
      <w:pPr>
        <w:pStyle w:val="Paragraphedeliste"/>
        <w:numPr>
          <w:ilvl w:val="0"/>
          <w:numId w:val="18"/>
        </w:numPr>
      </w:pPr>
      <w:r>
        <w:t xml:space="preserve">Définissez la mémoire ram que vous voulez attribué à votre machine virtuelle, la </w:t>
      </w:r>
      <w:r w:rsidR="002C244E">
        <w:t>valeur</w:t>
      </w:r>
      <w:r>
        <w:t xml:space="preserve"> par défaut</w:t>
      </w:r>
      <w:r w:rsidR="004E340E">
        <w:t> </w:t>
      </w:r>
      <w:r>
        <w:t>«</w:t>
      </w:r>
      <w:r w:rsidR="004E340E">
        <w:rPr>
          <w:rFonts w:ascii="Times New Roman" w:hAnsi="Times New Roman" w:cs="Times New Roman"/>
        </w:rPr>
        <w:t> </w:t>
      </w:r>
      <w:r>
        <w:t>1024</w:t>
      </w:r>
      <w:r w:rsidR="004E340E">
        <w:rPr>
          <w:rFonts w:ascii="Times New Roman" w:hAnsi="Times New Roman" w:cs="Times New Roman"/>
        </w:rPr>
        <w:t> </w:t>
      </w:r>
      <w:r>
        <w:t>» est suffisante pour ce laboratoire.</w:t>
      </w:r>
    </w:p>
    <w:p w:rsidR="005E6E5B" w:rsidRDefault="005E6E5B" w:rsidP="002038E3">
      <w:r>
        <w:rPr>
          <w:noProof/>
          <w:lang w:val="fr-CA" w:eastAsia="fr-CA"/>
        </w:rPr>
        <w:drawing>
          <wp:inline distT="0" distB="0" distL="0" distR="0" wp14:anchorId="20D451B6" wp14:editId="0C4F822C">
            <wp:extent cx="3743325" cy="2905516"/>
            <wp:effectExtent l="114300" t="114300" r="142875" b="1428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1956" cy="2912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F01D8" w:rsidRDefault="00AF01D8" w:rsidP="002038E3"/>
    <w:p w:rsidR="00AF01D8" w:rsidRDefault="00AF01D8" w:rsidP="002038E3"/>
    <w:p w:rsidR="00AF01D8" w:rsidRDefault="00AF01D8" w:rsidP="002038E3"/>
    <w:p w:rsidR="00AF01D8" w:rsidRDefault="00AF01D8" w:rsidP="002038E3"/>
    <w:p w:rsidR="00AF01D8" w:rsidRDefault="00AF01D8" w:rsidP="00F041AD">
      <w:pPr>
        <w:pStyle w:val="Paragraphedeliste"/>
        <w:numPr>
          <w:ilvl w:val="0"/>
          <w:numId w:val="17"/>
        </w:numPr>
      </w:pPr>
      <w:r>
        <w:lastRenderedPageBreak/>
        <w:t>Clique</w:t>
      </w:r>
      <w:r w:rsidR="002C244E">
        <w:t>z</w:t>
      </w:r>
      <w:r>
        <w:t xml:space="preserve"> sur «</w:t>
      </w:r>
      <w:r w:rsidR="002C244E">
        <w:rPr>
          <w:rFonts w:ascii="Times New Roman" w:hAnsi="Times New Roman" w:cs="Times New Roman"/>
        </w:rPr>
        <w:t> </w:t>
      </w:r>
      <w:r>
        <w:t>Suivant &gt;</w:t>
      </w:r>
      <w:r w:rsidR="002C244E">
        <w:rPr>
          <w:rFonts w:ascii="Times New Roman" w:hAnsi="Times New Roman" w:cs="Times New Roman"/>
        </w:rPr>
        <w:t> </w:t>
      </w:r>
      <w:r>
        <w:t>» jusqu’à arriver à cette fenêtre et choisissez l’option «</w:t>
      </w:r>
      <w:r w:rsidR="002C244E">
        <w:rPr>
          <w:rFonts w:ascii="Times New Roman" w:hAnsi="Times New Roman" w:cs="Times New Roman"/>
        </w:rPr>
        <w:t> </w:t>
      </w:r>
      <w:r>
        <w:t>Créer un disque dur virtuel</w:t>
      </w:r>
      <w:r w:rsidR="002C244E">
        <w:rPr>
          <w:rFonts w:ascii="Times New Roman" w:hAnsi="Times New Roman" w:cs="Times New Roman"/>
        </w:rPr>
        <w:t> </w:t>
      </w:r>
      <w:r>
        <w:t>»</w:t>
      </w:r>
      <w:r w:rsidR="00F041AD">
        <w:t xml:space="preserve"> puis «</w:t>
      </w:r>
      <w:r w:rsidR="002C244E">
        <w:rPr>
          <w:rFonts w:ascii="Times New Roman" w:hAnsi="Times New Roman" w:cs="Times New Roman"/>
        </w:rPr>
        <w:t> </w:t>
      </w:r>
      <w:r w:rsidR="00F041AD">
        <w:t>Suivant &gt;</w:t>
      </w:r>
      <w:r w:rsidR="002C244E">
        <w:rPr>
          <w:rFonts w:ascii="Times New Roman" w:hAnsi="Times New Roman" w:cs="Times New Roman"/>
        </w:rPr>
        <w:t> </w:t>
      </w:r>
      <w:r w:rsidR="00F041AD">
        <w:t>».</w:t>
      </w:r>
    </w:p>
    <w:p w:rsidR="00AF01D8" w:rsidRDefault="00AF01D8" w:rsidP="002038E3">
      <w:r>
        <w:rPr>
          <w:noProof/>
          <w:lang w:val="fr-CA" w:eastAsia="fr-CA"/>
        </w:rPr>
        <w:drawing>
          <wp:inline distT="0" distB="0" distL="0" distR="0" wp14:anchorId="6141774C" wp14:editId="278A89FC">
            <wp:extent cx="4533900" cy="3047578"/>
            <wp:effectExtent l="114300" t="114300" r="114300" b="1530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462" cy="30701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</w:p>
    <w:p w:rsidR="00F041AD" w:rsidRDefault="002C244E" w:rsidP="00F041AD">
      <w:pPr>
        <w:pStyle w:val="Paragraphedeliste"/>
        <w:numPr>
          <w:ilvl w:val="0"/>
          <w:numId w:val="16"/>
        </w:numPr>
      </w:pPr>
      <w:r>
        <w:t>À</w:t>
      </w:r>
      <w:r w:rsidR="00F041AD">
        <w:t xml:space="preserve"> partir de cette nouvelle fenêtre</w:t>
      </w:r>
      <w:r>
        <w:t>,</w:t>
      </w:r>
      <w:r w:rsidR="00F041AD">
        <w:t xml:space="preserve"> nous allons pouvoir configurer notre machine virtuelle </w:t>
      </w:r>
      <w:r>
        <w:t>à</w:t>
      </w:r>
      <w:r w:rsidR="00F041AD">
        <w:t xml:space="preserve"> notre image disque que nous avons </w:t>
      </w:r>
      <w:r>
        <w:t>téléchargé</w:t>
      </w:r>
      <w:r w:rsidR="00F041AD">
        <w:t xml:space="preserve"> </w:t>
      </w:r>
    </w:p>
    <w:p w:rsidR="00F041AD" w:rsidRDefault="000A1971" w:rsidP="002038E3"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DC4731" wp14:editId="05A3D096">
                <wp:simplePos x="0" y="0"/>
                <wp:positionH relativeFrom="column">
                  <wp:posOffset>4010025</wp:posOffset>
                </wp:positionH>
                <wp:positionV relativeFrom="paragraph">
                  <wp:posOffset>1406525</wp:posOffset>
                </wp:positionV>
                <wp:extent cx="342900" cy="323850"/>
                <wp:effectExtent l="38100" t="0" r="19050" b="571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2A3" id="Connecteur droit avec flèche 19" o:spid="_x0000_s1026" type="#_x0000_t32" style="position:absolute;margin-left:315.75pt;margin-top:110.75pt;width:27pt;height:25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" strokecolor="#0097ae [3044]">
                <v:stroke endarrow="block"/>
              </v:shape>
            </w:pict>
          </mc:Fallback>
        </mc:AlternateContent>
      </w:r>
      <w:r w:rsidR="00F041AD">
        <w:rPr>
          <w:noProof/>
          <w:lang w:val="fr-CA" w:eastAsia="fr-CA"/>
        </w:rPr>
        <w:drawing>
          <wp:inline distT="0" distB="0" distL="0" distR="0" wp14:anchorId="7885BD4A" wp14:editId="3DBBC5EE">
            <wp:extent cx="4576477" cy="3581400"/>
            <wp:effectExtent l="133350" t="114300" r="128905" b="1714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578" cy="35963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19EB" w:rsidRDefault="001F19EB" w:rsidP="001F19EB">
      <w:pPr>
        <w:pStyle w:val="Paragraphedeliste"/>
        <w:numPr>
          <w:ilvl w:val="0"/>
          <w:numId w:val="16"/>
        </w:numPr>
      </w:pPr>
      <w:r>
        <w:lastRenderedPageBreak/>
        <w:t>Cliquer sur «</w:t>
      </w:r>
      <w:r w:rsidR="002C244E">
        <w:rPr>
          <w:rFonts w:ascii="Times New Roman" w:hAnsi="Times New Roman" w:cs="Times New Roman"/>
        </w:rPr>
        <w:t> </w:t>
      </w:r>
      <w:r>
        <w:t>Suivant &gt;</w:t>
      </w:r>
      <w:r w:rsidR="002C244E">
        <w:rPr>
          <w:rFonts w:ascii="Times New Roman" w:hAnsi="Times New Roman" w:cs="Times New Roman"/>
        </w:rPr>
        <w:t> </w:t>
      </w:r>
      <w:r>
        <w:t>» puis «</w:t>
      </w:r>
      <w:r w:rsidR="002C244E">
        <w:rPr>
          <w:rFonts w:ascii="Times New Roman" w:hAnsi="Times New Roman" w:cs="Times New Roman"/>
        </w:rPr>
        <w:t> </w:t>
      </w:r>
      <w:r>
        <w:t>Terminer</w:t>
      </w:r>
      <w:r w:rsidR="002C244E">
        <w:rPr>
          <w:rFonts w:ascii="Times New Roman" w:hAnsi="Times New Roman" w:cs="Times New Roman"/>
        </w:rPr>
        <w:t> </w:t>
      </w:r>
      <w:r>
        <w:t>» et votre machine virtuelle est prête à être installé.</w:t>
      </w:r>
    </w:p>
    <w:p w:rsidR="001F19EB" w:rsidRDefault="001F19EB" w:rsidP="001F19EB">
      <w:pPr>
        <w:pStyle w:val="Paragraphedeliste"/>
        <w:numPr>
          <w:ilvl w:val="0"/>
          <w:numId w:val="16"/>
        </w:numPr>
      </w:pPr>
      <w:r>
        <w:t>Maintenant</w:t>
      </w:r>
      <w:r w:rsidR="002C244E">
        <w:t xml:space="preserve">, </w:t>
      </w:r>
      <w:r>
        <w:t xml:space="preserve">nous pouvons démarrer notre machine virtuelle pour procéder </w:t>
      </w:r>
      <w:r w:rsidR="0011154A">
        <w:t>à</w:t>
      </w:r>
      <w:r>
        <w:t xml:space="preserve"> la configuration de Windows.</w:t>
      </w:r>
      <w:r w:rsidR="0011154A">
        <w:t xml:space="preserve"> Cliquer sur «</w:t>
      </w:r>
      <w:r w:rsidR="002C244E">
        <w:rPr>
          <w:rFonts w:ascii="Times New Roman" w:hAnsi="Times New Roman" w:cs="Times New Roman"/>
        </w:rPr>
        <w:t> </w:t>
      </w:r>
      <w:r w:rsidR="0011154A">
        <w:t>Démarrer</w:t>
      </w:r>
      <w:r w:rsidR="002C244E">
        <w:rPr>
          <w:rFonts w:ascii="Times New Roman" w:hAnsi="Times New Roman" w:cs="Times New Roman"/>
        </w:rPr>
        <w:t> </w:t>
      </w:r>
      <w:r w:rsidR="0011154A">
        <w:t>» puis «</w:t>
      </w:r>
      <w:r w:rsidR="002C244E">
        <w:rPr>
          <w:rFonts w:ascii="Times New Roman" w:hAnsi="Times New Roman" w:cs="Times New Roman"/>
        </w:rPr>
        <w:t> </w:t>
      </w:r>
      <w:r w:rsidR="0011154A">
        <w:t>Se connecter…</w:t>
      </w:r>
      <w:r w:rsidR="002C244E">
        <w:rPr>
          <w:rFonts w:ascii="Times New Roman" w:hAnsi="Times New Roman" w:cs="Times New Roman"/>
        </w:rPr>
        <w:t> </w:t>
      </w:r>
      <w:r w:rsidR="0011154A">
        <w:t>».</w:t>
      </w:r>
    </w:p>
    <w:p w:rsidR="001F19EB" w:rsidRDefault="001F19EB" w:rsidP="002038E3">
      <w:r>
        <w:rPr>
          <w:noProof/>
          <w:lang w:val="fr-CA" w:eastAsia="fr-CA"/>
        </w:rPr>
        <w:drawing>
          <wp:inline distT="0" distB="0" distL="0" distR="0" wp14:anchorId="67A513A6" wp14:editId="42EFBF7D">
            <wp:extent cx="4851429" cy="3686175"/>
            <wp:effectExtent l="0" t="0" r="635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ns tit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07" cy="36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038E3"/>
    <w:p w:rsidR="002C3351" w:rsidRDefault="002C3351" w:rsidP="002C3351">
      <w:pPr>
        <w:pStyle w:val="Paragraphedeliste"/>
        <w:numPr>
          <w:ilvl w:val="0"/>
          <w:numId w:val="26"/>
        </w:numPr>
      </w:pPr>
      <w:r>
        <w:lastRenderedPageBreak/>
        <w:t>Changer votre format horaire et monétaire en «</w:t>
      </w:r>
      <w:r w:rsidR="002C244E">
        <w:rPr>
          <w:rFonts w:ascii="Times New Roman" w:hAnsi="Times New Roman" w:cs="Times New Roman"/>
        </w:rPr>
        <w:t> </w:t>
      </w:r>
      <w:r>
        <w:t>Français (Canada)</w:t>
      </w:r>
      <w:r w:rsidR="002C244E">
        <w:rPr>
          <w:rFonts w:ascii="Times New Roman" w:hAnsi="Times New Roman" w:cs="Times New Roman"/>
        </w:rPr>
        <w:t> </w:t>
      </w:r>
      <w:r>
        <w:t>» et fai</w:t>
      </w:r>
      <w:r w:rsidR="002C244E">
        <w:t>re</w:t>
      </w:r>
      <w:r>
        <w:t xml:space="preserve"> de même avec </w:t>
      </w:r>
      <w:r w:rsidR="002C244E">
        <w:t>clavier</w:t>
      </w:r>
      <w:r>
        <w:t xml:space="preserve"> ou méthode d’entrée.</w:t>
      </w:r>
    </w:p>
    <w:p w:rsidR="002C3351" w:rsidRDefault="002C3351" w:rsidP="002038E3">
      <w:r>
        <w:rPr>
          <w:noProof/>
          <w:lang w:val="fr-CA" w:eastAsia="fr-CA"/>
        </w:rPr>
        <w:drawing>
          <wp:inline distT="0" distB="0" distL="0" distR="0" wp14:anchorId="029205BE" wp14:editId="36F2E9A5">
            <wp:extent cx="5274310" cy="4488180"/>
            <wp:effectExtent l="0" t="0" r="254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 w:rsidP="00CB4ADB">
      <w:pPr>
        <w:pStyle w:val="Paragraphedeliste"/>
        <w:numPr>
          <w:ilvl w:val="0"/>
          <w:numId w:val="26"/>
        </w:numPr>
      </w:pPr>
      <w:r>
        <w:t>Ensuite</w:t>
      </w:r>
      <w:r w:rsidR="002C244E">
        <w:t>,</w:t>
      </w:r>
      <w:r>
        <w:t xml:space="preserve"> faites «</w:t>
      </w:r>
      <w:r w:rsidR="002C244E">
        <w:rPr>
          <w:rFonts w:ascii="Times New Roman" w:hAnsi="Times New Roman" w:cs="Times New Roman"/>
        </w:rPr>
        <w:t> </w:t>
      </w:r>
      <w:r>
        <w:t>Installer maintenant</w:t>
      </w:r>
      <w:r w:rsidR="002C244E">
        <w:rPr>
          <w:rFonts w:ascii="Times New Roman" w:hAnsi="Times New Roman" w:cs="Times New Roman"/>
        </w:rPr>
        <w:t> </w:t>
      </w:r>
      <w:r>
        <w:t>»</w:t>
      </w:r>
    </w:p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D65EEE" w:rsidRDefault="00D65EEE" w:rsidP="00D65EEE"/>
    <w:p w:rsidR="00CB4ADB" w:rsidRDefault="00CB4ADB" w:rsidP="00CB4ADB">
      <w:pPr>
        <w:pStyle w:val="Paragraphedeliste"/>
        <w:numPr>
          <w:ilvl w:val="0"/>
          <w:numId w:val="26"/>
        </w:numPr>
      </w:pPr>
      <w:r>
        <w:lastRenderedPageBreak/>
        <w:t xml:space="preserve">Maintenant le système d’exploitation </w:t>
      </w:r>
      <w:r w:rsidR="00C24361">
        <w:t>à</w:t>
      </w:r>
      <w:r>
        <w:t xml:space="preserve"> installer</w:t>
      </w:r>
      <w:r w:rsidR="00C24361">
        <w:t>, sélectionner «</w:t>
      </w:r>
      <w:r w:rsidR="002C244E">
        <w:rPr>
          <w:rFonts w:ascii="Times New Roman" w:hAnsi="Times New Roman" w:cs="Times New Roman"/>
        </w:rPr>
        <w:t> </w:t>
      </w:r>
      <w:r w:rsidR="00C24361">
        <w:t>Version d’évaluation de Windows Server</w:t>
      </w:r>
      <w:r w:rsidR="002C244E">
        <w:t> </w:t>
      </w:r>
      <w:r w:rsidR="00C24361">
        <w:t>2012</w:t>
      </w:r>
      <w:r w:rsidR="002C244E">
        <w:t> </w:t>
      </w:r>
      <w:r w:rsidR="00C24361">
        <w:t xml:space="preserve">R2 </w:t>
      </w:r>
      <w:r w:rsidR="002C244E">
        <w:t>s</w:t>
      </w:r>
      <w:r w:rsidR="00C24361">
        <w:t>tandard (serveur</w:t>
      </w:r>
      <w:r w:rsidR="00D65EEE">
        <w:t xml:space="preserve"> avec une interface graphique utilisateur).</w:t>
      </w:r>
    </w:p>
    <w:p w:rsidR="00D65EEE" w:rsidRDefault="00D65EEE" w:rsidP="00D65EEE">
      <w:pPr>
        <w:pStyle w:val="Paragraphedeliste"/>
      </w:pPr>
    </w:p>
    <w:p w:rsidR="00D65EEE" w:rsidRDefault="00D65EEE" w:rsidP="00D65EEE">
      <w:pPr>
        <w:pStyle w:val="Paragraphedeliste"/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FA2B73" wp14:editId="5B61905A">
                <wp:simplePos x="0" y="0"/>
                <wp:positionH relativeFrom="column">
                  <wp:posOffset>1228725</wp:posOffset>
                </wp:positionH>
                <wp:positionV relativeFrom="paragraph">
                  <wp:posOffset>1383665</wp:posOffset>
                </wp:positionV>
                <wp:extent cx="438150" cy="200025"/>
                <wp:effectExtent l="0" t="0" r="76200" b="6667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FB74B" id="Connecteur droit avec flèche 23" o:spid="_x0000_s1026" type="#_x0000_t32" style="position:absolute;margin-left:96.75pt;margin-top:108.95pt;width:34.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" strokecolor="#de1473 [3045]">
                <v:stroke endarrow="block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48EBA1AA" wp14:editId="12A5CFDA">
            <wp:extent cx="5105400" cy="430633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214" cy="43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D65EEE">
      <w:pPr>
        <w:pStyle w:val="Paragraphedeliste"/>
      </w:pPr>
    </w:p>
    <w:p w:rsidR="0071609D" w:rsidRDefault="0071609D" w:rsidP="0071609D">
      <w:pPr>
        <w:pStyle w:val="Paragraphedeliste"/>
        <w:numPr>
          <w:ilvl w:val="0"/>
          <w:numId w:val="26"/>
        </w:numPr>
      </w:pPr>
      <w:r>
        <w:lastRenderedPageBreak/>
        <w:t xml:space="preserve">Continuer à faire </w:t>
      </w:r>
      <w:r w:rsidR="002C244E">
        <w:t>“</w:t>
      </w:r>
      <w:r>
        <w:t>Suivant &gt;</w:t>
      </w:r>
      <w:r w:rsidR="002C244E">
        <w:t>”</w:t>
      </w:r>
      <w:r>
        <w:t xml:space="preserve"> jusqu’à choisir le type d’installation, sur cette fenêtre choisissez </w:t>
      </w:r>
      <w:r w:rsidR="002C244E">
        <w:t>“</w:t>
      </w:r>
      <w:r>
        <w:t>Personnalisé</w:t>
      </w:r>
      <w:r w:rsidR="002C244E">
        <w:t>”</w:t>
      </w:r>
      <w:r w:rsidR="00C210DD">
        <w:t>.</w:t>
      </w:r>
    </w:p>
    <w:p w:rsidR="0071609D" w:rsidRDefault="0071609D" w:rsidP="0071609D">
      <w:pPr>
        <w:pStyle w:val="Paragraphedeliste"/>
        <w:numPr>
          <w:ilvl w:val="0"/>
          <w:numId w:val="26"/>
        </w:numPr>
      </w:pPr>
      <w:r>
        <w:t xml:space="preserve">Cliquer sur </w:t>
      </w:r>
      <w:r w:rsidR="002C244E">
        <w:t>“</w:t>
      </w:r>
      <w:r>
        <w:t>Nouveau</w:t>
      </w:r>
      <w:r w:rsidR="002C244E">
        <w:t>”</w:t>
      </w:r>
      <w:r w:rsidR="008E04A9">
        <w:t xml:space="preserve"> pour créer une autre partition et </w:t>
      </w:r>
      <w:r w:rsidR="002C244E">
        <w:t>“</w:t>
      </w:r>
      <w:r w:rsidR="008E04A9">
        <w:t>Suivant &gt;</w:t>
      </w:r>
      <w:r w:rsidR="002C244E">
        <w:t>”</w:t>
      </w:r>
      <w:r w:rsidR="008E04A9">
        <w:t>.</w:t>
      </w:r>
    </w:p>
    <w:p w:rsidR="001C7FB6" w:rsidRDefault="001C7FB6" w:rsidP="001C7FB6">
      <w:pPr>
        <w:pStyle w:val="Paragraphedeliste"/>
      </w:pPr>
    </w:p>
    <w:p w:rsidR="0071609D" w:rsidRDefault="0071609D" w:rsidP="0071609D">
      <w:pPr>
        <w:pStyle w:val="Paragraphedeliste"/>
      </w:pPr>
      <w:r>
        <w:rPr>
          <w:noProof/>
          <w:lang w:val="fr-CA" w:eastAsia="fr-CA"/>
        </w:rPr>
        <w:drawing>
          <wp:inline distT="0" distB="0" distL="0" distR="0" wp14:anchorId="7E23908B" wp14:editId="356D2719">
            <wp:extent cx="5274310" cy="4475480"/>
            <wp:effectExtent l="0" t="0" r="254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4B" w:rsidRDefault="0019264B" w:rsidP="0071609D">
      <w:pPr>
        <w:pStyle w:val="Paragraphedeliste"/>
      </w:pPr>
    </w:p>
    <w:p w:rsidR="0019264B" w:rsidRDefault="0019264B" w:rsidP="0019264B">
      <w:pPr>
        <w:pStyle w:val="Paragraphedeliste"/>
        <w:numPr>
          <w:ilvl w:val="0"/>
          <w:numId w:val="26"/>
        </w:numPr>
      </w:pPr>
      <w:r>
        <w:t>Créer votre mot de passe selon les normes et cela est fait vous avez votre machine virtuelle fonctionnel</w:t>
      </w:r>
      <w:r w:rsidR="002C244E">
        <w:t>le</w:t>
      </w:r>
      <w:r>
        <w:t xml:space="preserve">. </w:t>
      </w:r>
    </w:p>
    <w:p w:rsidR="001F19EB" w:rsidRDefault="001F19EB" w:rsidP="002038E3"/>
    <w:p w:rsidR="009D1F24" w:rsidRDefault="009D1F24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2038E3"/>
    <w:p w:rsidR="008C68D5" w:rsidRDefault="008C68D5" w:rsidP="008C68D5">
      <w:pPr>
        <w:pStyle w:val="Titre1"/>
        <w:numPr>
          <w:ilvl w:val="0"/>
          <w:numId w:val="27"/>
        </w:numPr>
        <w:rPr>
          <w:lang w:val="fr-CA"/>
        </w:rPr>
      </w:pPr>
      <w:bookmarkStart w:id="7" w:name="_Toc55061482"/>
      <w:r>
        <w:rPr>
          <w:lang w:val="fr-CA"/>
        </w:rPr>
        <w:lastRenderedPageBreak/>
        <w:t>Qu’est-ce qu’un contrôleur de domaine</w:t>
      </w:r>
      <w:bookmarkEnd w:id="7"/>
    </w:p>
    <w:p w:rsidR="008C68D5" w:rsidRPr="008C68D5" w:rsidRDefault="008C68D5" w:rsidP="008C68D5">
      <w:pPr>
        <w:rPr>
          <w:lang w:val="fr-CA"/>
        </w:rPr>
      </w:pPr>
    </w:p>
    <w:p w:rsidR="008C68D5" w:rsidRDefault="008C68D5" w:rsidP="008C68D5">
      <w:pPr>
        <w:ind w:left="360"/>
        <w:jc w:val="both"/>
      </w:pPr>
      <w:r w:rsidRPr="008C68D5">
        <w:t>Un contrôleur de domaine est un serveur qui répond aux demandes d’authentification et contrôle les utilisateurs des réseaux informatiques.</w:t>
      </w:r>
      <w:r w:rsidRPr="008C68D5">
        <w:br/>
        <w:t>Les domaines eux, sont un moyen hiérarchique d’organiser les utilisateurs et ordinateurs travaillant de concert sur le même réseau.</w:t>
      </w:r>
      <w:r w:rsidRPr="008C68D5">
        <w:br/>
        <w:t>Le contrôleur de domaine permet donc d’organiser et de sécuriser toutes les données.</w:t>
      </w:r>
    </w:p>
    <w:p w:rsidR="008C68D5" w:rsidRDefault="008C68D5" w:rsidP="008C68D5">
      <w:pPr>
        <w:pStyle w:val="Titre1"/>
        <w:numPr>
          <w:ilvl w:val="0"/>
          <w:numId w:val="27"/>
        </w:numPr>
      </w:pPr>
      <w:bookmarkStart w:id="8" w:name="_Toc55061483"/>
      <w:r>
        <w:t>Installer un contrôleur de domaine</w:t>
      </w:r>
      <w:bookmarkEnd w:id="8"/>
    </w:p>
    <w:p w:rsidR="008C68D5" w:rsidRDefault="008C68D5" w:rsidP="008C68D5">
      <w:pPr>
        <w:ind w:left="360"/>
        <w:jc w:val="both"/>
      </w:pPr>
    </w:p>
    <w:p w:rsidR="008C68D5" w:rsidRPr="008C68D5" w:rsidRDefault="008C68D5" w:rsidP="008C68D5">
      <w:pPr>
        <w:ind w:left="360"/>
        <w:jc w:val="both"/>
      </w:pPr>
      <w:r>
        <w:t>Pour commencer à programmer en PowerShell, il faut créer un contrôleur de domaine pour ensuite pouvoir créer des unités d’organisations, des utilisateurs, des groupes</w:t>
      </w:r>
      <w:r w:rsidR="002C244E">
        <w:t>,</w:t>
      </w:r>
      <w:r>
        <w:t xml:space="preserve"> etc</w:t>
      </w:r>
      <w:r w:rsidR="002C244E">
        <w:t>.</w:t>
      </w:r>
    </w:p>
    <w:p w:rsidR="008C68D5" w:rsidRDefault="008C68D5" w:rsidP="008C68D5">
      <w:pPr>
        <w:jc w:val="both"/>
      </w:pP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Pour cela, sur votre machine virtuelle, ouvrez le gestionnaire de serveurs</w:t>
      </w:r>
    </w:p>
    <w:p w:rsidR="008C68D5" w:rsidRDefault="008C68D5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inline distT="0" distB="0" distL="0" distR="0" wp14:anchorId="3781B4A3" wp14:editId="05FBA0CB">
            <wp:extent cx="5274310" cy="374269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>Cliquez sur Ajouter des rôles et des fonctionnalités pour afficher l’image ci-dessous.</w:t>
      </w:r>
    </w:p>
    <w:p w:rsidR="008C68D5" w:rsidRDefault="008C68D5" w:rsidP="00B27410">
      <w:pPr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1543B7A" wp14:editId="377A85D9">
            <wp:extent cx="3933825" cy="279005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41" cy="27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t xml:space="preserve">Cliquez sur </w:t>
      </w:r>
      <w:r w:rsidR="002C244E">
        <w:t>suivant</w:t>
      </w:r>
      <w:r>
        <w:t xml:space="preserve"> ensuite dans Type d’installation, sélectionnez Installation basée sur un rôle ou une fonctionnalité.</w:t>
      </w:r>
    </w:p>
    <w:p w:rsidR="008C68D5" w:rsidRDefault="008C68D5" w:rsidP="008C68D5">
      <w:pPr>
        <w:pStyle w:val="Paragraphedeliste"/>
        <w:jc w:val="both"/>
      </w:pPr>
    </w:p>
    <w:p w:rsidR="008C68D5" w:rsidRDefault="00B27410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4384" behindDoc="0" locked="0" layoutInCell="1" allowOverlap="1" wp14:anchorId="726D9718" wp14:editId="714A5593">
            <wp:simplePos x="0" y="0"/>
            <wp:positionH relativeFrom="column">
              <wp:posOffset>661670</wp:posOffset>
            </wp:positionH>
            <wp:positionV relativeFrom="paragraph">
              <wp:posOffset>105410</wp:posOffset>
            </wp:positionV>
            <wp:extent cx="4000500" cy="2812415"/>
            <wp:effectExtent l="0" t="0" r="0" b="698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numPr>
          <w:ilvl w:val="0"/>
          <w:numId w:val="26"/>
        </w:numPr>
        <w:jc w:val="both"/>
      </w:pPr>
      <w:r>
        <w:rPr>
          <w:noProof/>
          <w:lang w:val="fr-CA" w:eastAsia="fr-CA"/>
        </w:rPr>
        <w:lastRenderedPageBreak/>
        <w:drawing>
          <wp:anchor distT="0" distB="0" distL="114300" distR="114300" simplePos="0" relativeHeight="251665408" behindDoc="0" locked="0" layoutInCell="1" allowOverlap="1" wp14:anchorId="4BC1CAEF" wp14:editId="64930744">
            <wp:simplePos x="0" y="0"/>
            <wp:positionH relativeFrom="margin">
              <wp:posOffset>690562</wp:posOffset>
            </wp:positionH>
            <wp:positionV relativeFrom="paragraph">
              <wp:posOffset>286703</wp:posOffset>
            </wp:positionV>
            <wp:extent cx="3881120" cy="2745740"/>
            <wp:effectExtent l="0" t="0" r="508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Sélection du serveur, cliquez sur Suivant</w:t>
      </w: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8C68D5" w:rsidP="008C68D5">
      <w:pPr>
        <w:jc w:val="both"/>
      </w:pPr>
    </w:p>
    <w:p w:rsidR="008C68D5" w:rsidRDefault="002C244E" w:rsidP="008C68D5">
      <w:pPr>
        <w:pStyle w:val="Paragraphedeliste"/>
        <w:numPr>
          <w:ilvl w:val="0"/>
          <w:numId w:val="26"/>
        </w:numPr>
        <w:jc w:val="both"/>
      </w:pPr>
      <w:r>
        <w:t>À</w:t>
      </w:r>
      <w:r w:rsidR="008C68D5">
        <w:t xml:space="preserve"> la fenêtre des rôles de serveurs, cliquez sur Services DNS et Services AD DS puis sur Suivant.</w:t>
      </w:r>
    </w:p>
    <w:p w:rsidR="008C68D5" w:rsidRDefault="008C68D5" w:rsidP="008C68D5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6432" behindDoc="0" locked="0" layoutInCell="1" allowOverlap="1" wp14:anchorId="778AB0BD" wp14:editId="1EAB383A">
            <wp:simplePos x="0" y="0"/>
            <wp:positionH relativeFrom="column">
              <wp:posOffset>647700</wp:posOffset>
            </wp:positionH>
            <wp:positionV relativeFrom="paragraph">
              <wp:posOffset>90805</wp:posOffset>
            </wp:positionV>
            <wp:extent cx="4139565" cy="291465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8C68D5" w:rsidRDefault="008C68D5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8C68D5">
      <w:pPr>
        <w:pStyle w:val="Paragraphedeliste"/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t>Dans Fonctionnalités, faites Suivant</w:t>
      </w:r>
    </w:p>
    <w:p w:rsidR="00BB5DF1" w:rsidRDefault="00BB5DF1" w:rsidP="00BB5DF1">
      <w:pPr>
        <w:jc w:val="both"/>
        <w:rPr>
          <w:noProof/>
          <w:lang w:val="fr-CA" w:eastAsia="fr-CA"/>
        </w:rPr>
      </w:pPr>
      <w:r w:rsidRPr="00BB5DF1">
        <w:rPr>
          <w:noProof/>
          <w:lang w:val="fr-CA" w:eastAsia="fr-CA"/>
        </w:rPr>
        <w:lastRenderedPageBreak/>
        <w:drawing>
          <wp:anchor distT="0" distB="0" distL="114300" distR="114300" simplePos="0" relativeHeight="251667456" behindDoc="1" locked="0" layoutInCell="1" allowOverlap="1" wp14:anchorId="2998BC66" wp14:editId="638058CA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3219450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472" y="21503"/>
                <wp:lineTo x="21472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DF1">
        <w:rPr>
          <w:noProof/>
          <w:lang w:val="fr-CA" w:eastAsia="fr-CA"/>
        </w:rPr>
        <w:t xml:space="preserve"> </w:t>
      </w: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Default="00BB5DF1" w:rsidP="00BB5DF1">
      <w:pPr>
        <w:jc w:val="both"/>
        <w:rPr>
          <w:noProof/>
          <w:lang w:val="fr-CA" w:eastAsia="fr-CA"/>
        </w:rPr>
      </w:pPr>
    </w:p>
    <w:p w:rsidR="00BB5DF1" w:rsidRPr="00BB5DF1" w:rsidRDefault="00BB5DF1" w:rsidP="00BB5DF1">
      <w:pPr>
        <w:pStyle w:val="Paragraphedeliste"/>
        <w:numPr>
          <w:ilvl w:val="0"/>
          <w:numId w:val="26"/>
        </w:numPr>
        <w:jc w:val="both"/>
        <w:rPr>
          <w:noProof/>
          <w:lang w:val="fr-CA" w:eastAsia="fr-CA"/>
        </w:rPr>
      </w:pPr>
      <w:r>
        <w:rPr>
          <w:noProof/>
          <w:lang w:val="fr-CA" w:eastAsia="fr-CA"/>
        </w:rPr>
        <w:t>Cliquer sur Suivant pour arriver à la fen</w:t>
      </w:r>
      <w:r w:rsidR="002C244E">
        <w:rPr>
          <w:noProof/>
          <w:lang w:val="fr-CA" w:eastAsia="fr-CA"/>
        </w:rPr>
        <w:t>ê</w:t>
      </w:r>
      <w:r>
        <w:rPr>
          <w:noProof/>
          <w:lang w:val="fr-CA" w:eastAsia="fr-CA"/>
        </w:rPr>
        <w:t xml:space="preserve">tre Confirmation puis cliquer sur </w:t>
      </w:r>
      <w:r w:rsidR="002C244E">
        <w:rPr>
          <w:noProof/>
          <w:lang w:val="fr-CA" w:eastAsia="fr-CA"/>
        </w:rPr>
        <w:t>i</w:t>
      </w:r>
      <w:r>
        <w:rPr>
          <w:noProof/>
          <w:lang w:val="fr-CA" w:eastAsia="fr-CA"/>
        </w:rPr>
        <w:t>nstaller et Suvant pour arriver à l’image ci-dessous.</w:t>
      </w:r>
    </w:p>
    <w:p w:rsidR="008C68D5" w:rsidRDefault="00F1262A" w:rsidP="00BB5DF1">
      <w:p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1552" behindDoc="0" locked="0" layoutInCell="1" allowOverlap="1" wp14:anchorId="4DDB1F04" wp14:editId="6A41A9E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95775" cy="3036570"/>
            <wp:effectExtent l="0" t="0" r="9525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5DF1" w:rsidRDefault="00BB5DF1" w:rsidP="00BB5DF1">
      <w:pPr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t>Une fois, l’installation terminer cliquer sur Fermer</w:t>
      </w: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F1262A" w:rsidRDefault="00F1262A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numPr>
          <w:ilvl w:val="0"/>
          <w:numId w:val="26"/>
        </w:numPr>
        <w:jc w:val="both"/>
      </w:pPr>
      <w:r>
        <w:lastRenderedPageBreak/>
        <w:t>Ensuite sur le gestionnaire de serveurs, cliquez sur cette ic</w:t>
      </w:r>
      <w:r w:rsidR="002C244E">
        <w:t>ô</w:t>
      </w:r>
      <w:r>
        <w:t>ne et sur Promouvoir ce serveur en contrôleur de domaine.</w:t>
      </w:r>
    </w:p>
    <w:p w:rsidR="00BB5DF1" w:rsidRDefault="00BB5DF1" w:rsidP="00BB5DF1">
      <w:pPr>
        <w:pStyle w:val="Paragraphedeliste"/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8480" behindDoc="0" locked="0" layoutInCell="1" allowOverlap="1" wp14:anchorId="7420E241" wp14:editId="2C94CCCD">
            <wp:simplePos x="0" y="0"/>
            <wp:positionH relativeFrom="margin">
              <wp:align>right</wp:align>
            </wp:positionH>
            <wp:positionV relativeFrom="paragraph">
              <wp:posOffset>18733</wp:posOffset>
            </wp:positionV>
            <wp:extent cx="1657985" cy="1312545"/>
            <wp:effectExtent l="0" t="0" r="0" b="1905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5DF1" w:rsidRDefault="00BB5DF1" w:rsidP="00BB5DF1">
      <w:pPr>
        <w:pStyle w:val="Paragraphedeliste"/>
        <w:jc w:val="both"/>
      </w:pPr>
      <w:r>
        <w:rPr>
          <w:noProof/>
          <w:lang w:val="fr-CA" w:eastAsia="fr-CA"/>
        </w:rPr>
        <w:drawing>
          <wp:inline distT="0" distB="0" distL="0" distR="0" wp14:anchorId="6381B19B" wp14:editId="01877F0C">
            <wp:extent cx="617273" cy="57917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BB5DF1" w:rsidRDefault="00BB5DF1" w:rsidP="00BB5DF1">
      <w:pPr>
        <w:pStyle w:val="Paragraphedeliste"/>
        <w:jc w:val="both"/>
      </w:pPr>
    </w:p>
    <w:p w:rsidR="00F1262A" w:rsidRDefault="00F1262A" w:rsidP="00F1262A">
      <w:pPr>
        <w:pStyle w:val="Paragraphedeliste"/>
        <w:numPr>
          <w:ilvl w:val="0"/>
          <w:numId w:val="26"/>
        </w:num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69504" behindDoc="0" locked="0" layoutInCell="1" allowOverlap="1" wp14:anchorId="4621ACE0" wp14:editId="14F1EC17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519170" cy="2576195"/>
            <wp:effectExtent l="0" t="0" r="508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Cette fenêtre s’ouvre, cliquer sur Ajouter une nouvelle foret puis Ajouter vous un nom de domaine de racine puis Suivant.</w:t>
      </w:r>
    </w:p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Default="00F1262A" w:rsidP="00F1262A"/>
    <w:p w:rsidR="00F1262A" w:rsidRDefault="00F1262A" w:rsidP="00F1262A"/>
    <w:p w:rsidR="00F1262A" w:rsidRPr="00F1262A" w:rsidRDefault="00F1262A" w:rsidP="00F1262A">
      <w:pPr>
        <w:pStyle w:val="Paragraphedeliste"/>
        <w:numPr>
          <w:ilvl w:val="0"/>
          <w:numId w:val="26"/>
        </w:numPr>
      </w:pPr>
      <w:r>
        <w:t>Dans les Options du contrôleur de domaine, ajoute</w:t>
      </w:r>
      <w:r w:rsidR="002C244E">
        <w:t>z</w:t>
      </w:r>
      <w:r>
        <w:t>-vous un mot de passe, puis cliquer sur Suivant.</w:t>
      </w:r>
    </w:p>
    <w:p w:rsidR="00F1262A" w:rsidRDefault="00F1262A" w:rsidP="00F1262A">
      <w:p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0528" behindDoc="0" locked="0" layoutInCell="1" allowOverlap="1" wp14:anchorId="1FFADDB6" wp14:editId="76186129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3381375" cy="2478835"/>
            <wp:effectExtent l="0" t="0" r="0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Pr="00F1262A" w:rsidRDefault="00F1262A" w:rsidP="00F1262A"/>
    <w:p w:rsidR="00F1262A" w:rsidRDefault="00F1262A" w:rsidP="00F1262A"/>
    <w:p w:rsidR="00F1262A" w:rsidRDefault="00F1262A" w:rsidP="00F1262A"/>
    <w:p w:rsidR="00F1262A" w:rsidRDefault="00F1262A" w:rsidP="00F1262A">
      <w:pPr>
        <w:pStyle w:val="Paragraphedeliste"/>
        <w:numPr>
          <w:ilvl w:val="0"/>
          <w:numId w:val="28"/>
        </w:numPr>
      </w:pPr>
      <w:r>
        <w:lastRenderedPageBreak/>
        <w:t>Dans cette fenêtre, cliquer sur Suivant.</w:t>
      </w:r>
    </w:p>
    <w:p w:rsidR="00F1262A" w:rsidRDefault="00F1262A" w:rsidP="00F1262A">
      <w:pPr>
        <w:jc w:val="center"/>
      </w:pPr>
      <w:r>
        <w:rPr>
          <w:noProof/>
          <w:lang w:val="fr-CA" w:eastAsia="fr-CA"/>
        </w:rPr>
        <w:drawing>
          <wp:inline distT="0" distB="0" distL="0" distR="0" wp14:anchorId="20545E21" wp14:editId="5FABD1C2">
            <wp:extent cx="3605212" cy="2650469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721" cy="26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A" w:rsidRDefault="00F1262A" w:rsidP="00F1262A">
      <w:pPr>
        <w:jc w:val="center"/>
      </w:pPr>
    </w:p>
    <w:p w:rsidR="00F1262A" w:rsidRDefault="00F1262A" w:rsidP="00B27410">
      <w:pPr>
        <w:pStyle w:val="Paragraphedeliste"/>
        <w:numPr>
          <w:ilvl w:val="0"/>
          <w:numId w:val="28"/>
        </w:numPr>
      </w:pPr>
      <w:r>
        <w:t>Dans Options supplémentaires, ajouter vous un nom de domaine</w:t>
      </w:r>
    </w:p>
    <w:p w:rsidR="00B27410" w:rsidRDefault="00B27410" w:rsidP="00F1262A">
      <w:pPr>
        <w:tabs>
          <w:tab w:val="left" w:pos="1343"/>
        </w:tabs>
      </w:pPr>
      <w:r>
        <w:rPr>
          <w:noProof/>
          <w:lang w:val="fr-CA" w:eastAsia="fr-CA"/>
        </w:rPr>
        <w:drawing>
          <wp:anchor distT="0" distB="0" distL="114300" distR="114300" simplePos="0" relativeHeight="251672576" behindDoc="0" locked="0" layoutInCell="1" allowOverlap="1" wp14:anchorId="5D9ADB0A" wp14:editId="18D1E720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980815" cy="2893060"/>
            <wp:effectExtent l="0" t="0" r="635" b="254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Pr="00B27410" w:rsidRDefault="00B27410" w:rsidP="00B27410"/>
    <w:p w:rsidR="00B27410" w:rsidRDefault="00B27410" w:rsidP="00B27410"/>
    <w:p w:rsidR="00F1262A" w:rsidRDefault="00F1262A" w:rsidP="00B27410"/>
    <w:p w:rsidR="00B27410" w:rsidRPr="00B27410" w:rsidRDefault="00B27410" w:rsidP="00B27410"/>
    <w:p w:rsidR="00F1262A" w:rsidRPr="00F1262A" w:rsidRDefault="00F1262A" w:rsidP="00F1262A">
      <w:pPr>
        <w:pStyle w:val="Paragraphedeliste"/>
        <w:numPr>
          <w:ilvl w:val="0"/>
          <w:numId w:val="28"/>
        </w:numPr>
        <w:tabs>
          <w:tab w:val="left" w:pos="1343"/>
        </w:tabs>
        <w:jc w:val="both"/>
      </w:pPr>
      <w:r>
        <w:t xml:space="preserve">Cliquer sur Suivant jusqu’à atteindre la </w:t>
      </w:r>
      <w:r w:rsidR="00B27410">
        <w:t>fenêtre</w:t>
      </w:r>
      <w:r>
        <w:t xml:space="preserve"> de vérification de la configuration requise puis cliquer sur Installer.</w:t>
      </w:r>
    </w:p>
    <w:p w:rsidR="00F1262A" w:rsidRDefault="00F1262A" w:rsidP="00F1262A">
      <w:pPr>
        <w:pStyle w:val="Paragraphedeliste"/>
      </w:pPr>
      <w:r>
        <w:rPr>
          <w:noProof/>
          <w:lang w:val="fr-CA" w:eastAsia="fr-CA"/>
        </w:rPr>
        <w:lastRenderedPageBreak/>
        <w:drawing>
          <wp:inline distT="0" distB="0" distL="0" distR="0" wp14:anchorId="479C7DF5" wp14:editId="5998F6D8">
            <wp:extent cx="4400550" cy="320372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031" cy="32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2A" w:rsidRDefault="00F1262A" w:rsidP="00F1262A">
      <w:pPr>
        <w:pStyle w:val="Paragraphedeliste"/>
      </w:pPr>
    </w:p>
    <w:p w:rsidR="00B27410" w:rsidRDefault="00F1262A" w:rsidP="00B27410">
      <w:pPr>
        <w:pStyle w:val="Paragraphedeliste"/>
        <w:numPr>
          <w:ilvl w:val="0"/>
          <w:numId w:val="28"/>
        </w:numPr>
      </w:pPr>
      <w:r>
        <w:t xml:space="preserve">Une fois l’installation terminée, cliquer sur Fermer puis votre machine virtuelle </w:t>
      </w:r>
      <w:r w:rsidR="00B27410">
        <w:t>va</w:t>
      </w:r>
      <w:r>
        <w:t xml:space="preserve"> redémarrer </w:t>
      </w:r>
      <w:r w:rsidR="00B27410">
        <w:t>pour terminer l’installation et voilà votre contrôleur de domaine est installé.</w:t>
      </w:r>
    </w:p>
    <w:p w:rsidR="00B27410" w:rsidRDefault="0010168A" w:rsidP="00B27410">
      <w:pPr>
        <w:pStyle w:val="Titre1"/>
        <w:numPr>
          <w:ilvl w:val="0"/>
          <w:numId w:val="27"/>
        </w:numPr>
      </w:pPr>
      <w:bookmarkStart w:id="9" w:name="_Toc55061484"/>
      <w:r>
        <w:t xml:space="preserve">Créer une unité d’organisation </w:t>
      </w:r>
      <w:r w:rsidR="00B27410">
        <w:t>avec PowerShell</w:t>
      </w:r>
      <w:bookmarkEnd w:id="9"/>
    </w:p>
    <w:p w:rsidR="0010168A" w:rsidRDefault="0010168A" w:rsidP="0010168A">
      <w:pPr>
        <w:pStyle w:val="Sous-titre"/>
        <w:numPr>
          <w:ilvl w:val="0"/>
          <w:numId w:val="0"/>
        </w:numPr>
        <w:ind w:left="1440"/>
        <w:jc w:val="left"/>
        <w:rPr>
          <w:lang w:val="fr-CA"/>
        </w:rPr>
      </w:pPr>
    </w:p>
    <w:p w:rsidR="0010168A" w:rsidRDefault="0010168A" w:rsidP="0010168A">
      <w:pPr>
        <w:pStyle w:val="Sous-titre"/>
        <w:numPr>
          <w:ilvl w:val="0"/>
          <w:numId w:val="0"/>
        </w:numPr>
        <w:ind w:left="1440"/>
        <w:jc w:val="left"/>
        <w:rPr>
          <w:lang w:val="fr-CA"/>
        </w:rPr>
      </w:pPr>
      <w:r>
        <w:rPr>
          <w:lang w:val="fr-CA"/>
        </w:rPr>
        <w:t>Qu’Est-ce qu’une unité d’organisation</w:t>
      </w:r>
    </w:p>
    <w:p w:rsidR="0010168A" w:rsidRDefault="0010168A" w:rsidP="0010168A">
      <w:pPr>
        <w:pStyle w:val="Sous-titre"/>
        <w:numPr>
          <w:ilvl w:val="0"/>
          <w:numId w:val="0"/>
        </w:numPr>
        <w:ind w:left="1080"/>
        <w:jc w:val="left"/>
        <w:rPr>
          <w:lang w:val="fr-CA"/>
        </w:rPr>
      </w:pPr>
    </w:p>
    <w:p w:rsidR="0010168A" w:rsidRPr="0010168A" w:rsidRDefault="0010168A" w:rsidP="0010168A">
      <w:pPr>
        <w:rPr>
          <w:b/>
          <w:bCs/>
        </w:rPr>
      </w:pPr>
      <w:r w:rsidRPr="0010168A">
        <w:t>Une unité organisationnelle (</w:t>
      </w:r>
      <w:r w:rsidRPr="00DC288E">
        <w:t>OU</w:t>
      </w:r>
      <w:r w:rsidRPr="0010168A">
        <w:t>) ou unité d</w:t>
      </w:r>
      <w:r w:rsidR="002C244E">
        <w:t>’</w:t>
      </w:r>
      <w:r w:rsidRPr="0010168A">
        <w:t>organisation est un conteneur dans un domaine Microsoft </w:t>
      </w:r>
      <w:hyperlink r:id="rId35" w:tooltip="Active Directory" w:history="1">
        <w:r w:rsidRPr="0010168A">
          <w:t>Active Directory</w:t>
        </w:r>
      </w:hyperlink>
      <w:r w:rsidRPr="0010168A">
        <w:t> qui peut contenir des utilisateurs, des groupes et des ordinateurs</w:t>
      </w:r>
      <w:r w:rsidRPr="0010168A">
        <w:rPr>
          <w:b/>
          <w:bCs/>
        </w:rPr>
        <w:t>.</w:t>
      </w:r>
    </w:p>
    <w:p w:rsidR="0010168A" w:rsidRDefault="0010168A" w:rsidP="0010168A"/>
    <w:p w:rsidR="0010168A" w:rsidRDefault="0010168A" w:rsidP="0010168A">
      <w:r>
        <w:t>Maintenant que votre contrôleur de domaine est fonctionnel, ouvrer Windows PowerShell ISE.</w:t>
      </w:r>
    </w:p>
    <w:p w:rsidR="0010168A" w:rsidRPr="0010168A" w:rsidRDefault="0010168A" w:rsidP="0010168A">
      <w:pPr>
        <w:pStyle w:val="Paragraphedeliste"/>
        <w:numPr>
          <w:ilvl w:val="0"/>
          <w:numId w:val="28"/>
        </w:numPr>
      </w:pPr>
      <w:r>
        <w:t>Ensuite</w:t>
      </w:r>
      <w:r w:rsidR="002C244E">
        <w:t>,</w:t>
      </w:r>
      <w:r>
        <w:t xml:space="preserve"> taper cette commande pour importer le module d’Active Directory et placez-vous sur la racine du C avec la commande</w:t>
      </w:r>
      <w:r w:rsidR="002C244E">
        <w:t> </w:t>
      </w:r>
      <w:r>
        <w:t xml:space="preserve">cd </w:t>
      </w:r>
    </w:p>
    <w:p w:rsidR="00E704C2" w:rsidRDefault="0010168A" w:rsidP="00B27410">
      <w:r>
        <w:rPr>
          <w:noProof/>
          <w:lang w:val="fr-CA" w:eastAsia="fr-CA"/>
        </w:rPr>
        <w:drawing>
          <wp:inline distT="0" distB="0" distL="0" distR="0" wp14:anchorId="5C42AA50" wp14:editId="048CA3D8">
            <wp:extent cx="3901778" cy="388654"/>
            <wp:effectExtent l="0" t="0" r="381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drawing>
          <wp:inline distT="0" distB="0" distL="0" distR="0" wp14:anchorId="227654B6" wp14:editId="309C8948">
            <wp:extent cx="2301439" cy="480102"/>
            <wp:effectExtent l="0" t="0" r="381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C2" w:rsidRDefault="00E704C2" w:rsidP="00B27410"/>
    <w:p w:rsidR="00E704C2" w:rsidRDefault="00E704C2" w:rsidP="00E704C2">
      <w:pPr>
        <w:pStyle w:val="Paragraphedeliste"/>
        <w:numPr>
          <w:ilvl w:val="0"/>
          <w:numId w:val="28"/>
        </w:numPr>
      </w:pPr>
      <w:r>
        <w:t>Ensuite pour créer votre unité d’organisation, taper cette commande</w:t>
      </w:r>
      <w:r w:rsidR="002C244E">
        <w:t> </w:t>
      </w:r>
      <w:r>
        <w:t>:</w:t>
      </w:r>
    </w:p>
    <w:p w:rsidR="00E704C2" w:rsidRDefault="0010168A" w:rsidP="00B27410">
      <w:r>
        <w:rPr>
          <w:noProof/>
          <w:lang w:val="fr-CA" w:eastAsia="fr-CA"/>
        </w:rPr>
        <w:drawing>
          <wp:inline distT="0" distB="0" distL="0" distR="0" wp14:anchorId="004B6DB8" wp14:editId="68BCE829">
            <wp:extent cx="5274310" cy="225425"/>
            <wp:effectExtent l="0" t="0" r="2540" b="317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C2" w:rsidRDefault="005004D0" w:rsidP="00B27410">
      <w:r>
        <w:rPr>
          <w:noProof/>
          <w:lang w:val="fr-CA" w:eastAsia="fr-CA"/>
        </w:rPr>
        <w:drawing>
          <wp:anchor distT="0" distB="0" distL="114300" distR="114300" simplePos="0" relativeHeight="251673600" behindDoc="0" locked="0" layoutInCell="1" allowOverlap="1" wp14:anchorId="32234F34" wp14:editId="0FA24BBF">
            <wp:simplePos x="0" y="0"/>
            <wp:positionH relativeFrom="margin">
              <wp:posOffset>171450</wp:posOffset>
            </wp:positionH>
            <wp:positionV relativeFrom="paragraph">
              <wp:posOffset>465455</wp:posOffset>
            </wp:positionV>
            <wp:extent cx="5186045" cy="3613150"/>
            <wp:effectExtent l="0" t="0" r="0" b="635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4C2">
        <w:t>Ensuite</w:t>
      </w:r>
      <w:r w:rsidR="002C244E">
        <w:t xml:space="preserve">, </w:t>
      </w:r>
      <w:r w:rsidR="00E704C2">
        <w:t>aller dans Utilisateurs et ordinateur Active Directory pour vérifier si votre unité a été créer.</w:t>
      </w:r>
    </w:p>
    <w:p w:rsidR="005004D0" w:rsidRDefault="005004D0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28"/>
        </w:numPr>
      </w:pPr>
      <w:r>
        <w:rPr>
          <w:noProof/>
          <w:lang w:val="fr-CA" w:eastAsia="fr-CA"/>
        </w:rPr>
        <w:drawing>
          <wp:anchor distT="0" distB="0" distL="114300" distR="114300" simplePos="0" relativeHeight="251674624" behindDoc="0" locked="0" layoutInCell="1" allowOverlap="1" wp14:anchorId="6040874C" wp14:editId="26934F32">
            <wp:simplePos x="0" y="0"/>
            <wp:positionH relativeFrom="column">
              <wp:posOffset>219075</wp:posOffset>
            </wp:positionH>
            <wp:positionV relativeFrom="paragraph">
              <wp:posOffset>312102</wp:posOffset>
            </wp:positionV>
            <wp:extent cx="5274310" cy="445135"/>
            <wp:effectExtent l="0" t="0" r="254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Retourner sur PowerShell et créer plusieurs unités dans votre unité principale</w:t>
      </w:r>
    </w:p>
    <w:p w:rsidR="00E704C2" w:rsidRDefault="00E704C2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28"/>
        </w:numPr>
      </w:pPr>
      <w:r>
        <w:t>Puis revérifi</w:t>
      </w:r>
      <w:r w:rsidR="002C244E">
        <w:t>é</w:t>
      </w:r>
      <w:r>
        <w:t xml:space="preserve"> sur Utilisateurs et ordinateur Active Directory</w:t>
      </w:r>
    </w:p>
    <w:p w:rsidR="00E704C2" w:rsidRDefault="005004D0" w:rsidP="00B27410">
      <w:r>
        <w:rPr>
          <w:noProof/>
          <w:lang w:val="fr-CA" w:eastAsia="fr-CA"/>
        </w:rPr>
        <w:lastRenderedPageBreak/>
        <w:drawing>
          <wp:inline distT="0" distB="0" distL="0" distR="0" wp14:anchorId="7C51E9CE" wp14:editId="6D839053">
            <wp:extent cx="5274310" cy="3677285"/>
            <wp:effectExtent l="0" t="0" r="254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D0" w:rsidRDefault="005004D0" w:rsidP="005004D0">
      <w:pPr>
        <w:pStyle w:val="Titre1"/>
        <w:numPr>
          <w:ilvl w:val="0"/>
          <w:numId w:val="27"/>
        </w:numPr>
      </w:pPr>
      <w:bookmarkStart w:id="10" w:name="_Toc55061485"/>
      <w:r>
        <w:t>Supprimer une unité d’organisation</w:t>
      </w:r>
      <w:bookmarkEnd w:id="10"/>
    </w:p>
    <w:p w:rsidR="005004D0" w:rsidRDefault="005004D0" w:rsidP="005004D0">
      <w:pPr>
        <w:pStyle w:val="Paragraphedeliste"/>
      </w:pPr>
    </w:p>
    <w:p w:rsidR="005004D0" w:rsidRDefault="005004D0" w:rsidP="005004D0">
      <w:pPr>
        <w:pStyle w:val="Paragraphedeliste"/>
        <w:numPr>
          <w:ilvl w:val="0"/>
          <w:numId w:val="30"/>
        </w:numPr>
        <w:jc w:val="both"/>
      </w:pPr>
      <w:r>
        <w:rPr>
          <w:noProof/>
          <w:lang w:val="fr-CA" w:eastAsia="fr-CA"/>
        </w:rPr>
        <w:drawing>
          <wp:anchor distT="0" distB="0" distL="114300" distR="114300" simplePos="0" relativeHeight="251675648" behindDoc="0" locked="0" layoutInCell="1" allowOverlap="1" wp14:anchorId="6B44B02B" wp14:editId="452750BD">
            <wp:simplePos x="0" y="0"/>
            <wp:positionH relativeFrom="column">
              <wp:posOffset>171450</wp:posOffset>
            </wp:positionH>
            <wp:positionV relativeFrom="paragraph">
              <wp:posOffset>196215</wp:posOffset>
            </wp:positionV>
            <wp:extent cx="5274310" cy="300990"/>
            <wp:effectExtent l="0" t="0" r="2540" b="381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Taper cette commande pour supprimer une unité :</w:t>
      </w:r>
    </w:p>
    <w:p w:rsidR="005004D0" w:rsidRDefault="005004D0" w:rsidP="005004D0">
      <w:pPr>
        <w:pStyle w:val="Paragraphedeliste"/>
        <w:ind w:left="1440"/>
      </w:pPr>
    </w:p>
    <w:p w:rsidR="005004D0" w:rsidRDefault="005004D0" w:rsidP="005004D0">
      <w:pPr>
        <w:pStyle w:val="Paragraphedeliste"/>
        <w:numPr>
          <w:ilvl w:val="0"/>
          <w:numId w:val="30"/>
        </w:numPr>
      </w:pPr>
      <w:r>
        <w:t>Puis vérifier si elle a bien été supprim</w:t>
      </w:r>
      <w:r w:rsidR="002C244E">
        <w:t>ée</w:t>
      </w:r>
      <w:r>
        <w:t xml:space="preserve"> sur Utilisateurs et ordinateur Active Directory</w:t>
      </w:r>
    </w:p>
    <w:p w:rsidR="005004D0" w:rsidRDefault="005004D0" w:rsidP="005004D0">
      <w:pPr>
        <w:pStyle w:val="Paragraphedeliste"/>
      </w:pPr>
      <w:r>
        <w:rPr>
          <w:noProof/>
          <w:lang w:val="fr-CA" w:eastAsia="fr-CA"/>
        </w:rPr>
        <w:drawing>
          <wp:anchor distT="0" distB="0" distL="114300" distR="114300" simplePos="0" relativeHeight="251676672" behindDoc="0" locked="0" layoutInCell="1" allowOverlap="1" wp14:anchorId="10514AE3" wp14:editId="19B2B358">
            <wp:simplePos x="0" y="0"/>
            <wp:positionH relativeFrom="column">
              <wp:posOffset>1128395</wp:posOffset>
            </wp:positionH>
            <wp:positionV relativeFrom="paragraph">
              <wp:posOffset>72707</wp:posOffset>
            </wp:positionV>
            <wp:extent cx="3314700" cy="2317018"/>
            <wp:effectExtent l="0" t="0" r="0" b="762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5004D0" w:rsidP="005004D0"/>
    <w:p w:rsidR="005004D0" w:rsidRDefault="003E6669" w:rsidP="003E6669">
      <w:pPr>
        <w:pStyle w:val="Titre1"/>
        <w:numPr>
          <w:ilvl w:val="0"/>
          <w:numId w:val="27"/>
        </w:numPr>
      </w:pPr>
      <w:bookmarkStart w:id="11" w:name="_Toc55061486"/>
      <w:r>
        <w:lastRenderedPageBreak/>
        <w:t>Créer un groupe</w:t>
      </w:r>
      <w:bookmarkEnd w:id="11"/>
      <w:r>
        <w:t xml:space="preserve"> </w:t>
      </w:r>
    </w:p>
    <w:p w:rsidR="00B62B8F" w:rsidRDefault="00B62B8F" w:rsidP="00B62B8F">
      <w:pPr>
        <w:pStyle w:val="Sous-titre"/>
        <w:numPr>
          <w:ilvl w:val="0"/>
          <w:numId w:val="0"/>
        </w:numPr>
        <w:ind w:left="2160" w:firstLine="720"/>
        <w:jc w:val="left"/>
        <w:rPr>
          <w:lang w:val="fr-CA"/>
        </w:rPr>
      </w:pPr>
    </w:p>
    <w:p w:rsidR="00B62B8F" w:rsidRDefault="00B62B8F" w:rsidP="00B62B8F">
      <w:pPr>
        <w:pStyle w:val="Sous-titre"/>
        <w:numPr>
          <w:ilvl w:val="0"/>
          <w:numId w:val="0"/>
        </w:numPr>
        <w:ind w:left="2160" w:firstLine="720"/>
        <w:jc w:val="both"/>
        <w:rPr>
          <w:lang w:val="fr-CA"/>
        </w:rPr>
      </w:pPr>
      <w:r>
        <w:rPr>
          <w:lang w:val="fr-CA"/>
        </w:rPr>
        <w:t>Qu’Est-ce qu’un Groupe ?</w:t>
      </w:r>
    </w:p>
    <w:p w:rsidR="00B62B8F" w:rsidRPr="00016BB4" w:rsidRDefault="00B62B8F" w:rsidP="00B62B8F">
      <w:pPr>
        <w:jc w:val="both"/>
        <w:rPr>
          <w:lang w:val="fr-CA"/>
        </w:rPr>
      </w:pPr>
      <w:r w:rsidRPr="00016BB4">
        <w:rPr>
          <w:lang w:val="fr-CA"/>
        </w:rPr>
        <w:t>Les groupes servent à recueillir des comptes d’utilisateurs, des comptes d’ordinateurs et d’autres groupes en unités gérables. Travailler avec des groupes plutôt qu’avec des utilisateurs individuels simplifie la maintenance et l’administration du réseau.</w:t>
      </w:r>
    </w:p>
    <w:p w:rsidR="00B62B8F" w:rsidRPr="00016BB4" w:rsidRDefault="00B62B8F" w:rsidP="00B62B8F">
      <w:pPr>
        <w:jc w:val="both"/>
        <w:rPr>
          <w:lang w:val="fr-CA"/>
        </w:rPr>
      </w:pPr>
      <w:r w:rsidRPr="00016BB4">
        <w:rPr>
          <w:lang w:val="fr-CA"/>
        </w:rPr>
        <w:t>Il existe deux types de groupes dans Active Directory</w:t>
      </w:r>
      <w:r>
        <w:rPr>
          <w:lang w:val="fr-CA"/>
        </w:rPr>
        <w:t> </w:t>
      </w:r>
      <w:r w:rsidRPr="00016BB4">
        <w:rPr>
          <w:lang w:val="fr-CA"/>
        </w:rPr>
        <w:t>:</w:t>
      </w:r>
    </w:p>
    <w:p w:rsidR="00B62B8F" w:rsidRPr="00016BB4" w:rsidRDefault="00B62B8F" w:rsidP="00B62B8F">
      <w:pPr>
        <w:jc w:val="both"/>
        <w:rPr>
          <w:lang w:val="fr-CA"/>
        </w:rPr>
      </w:pPr>
    </w:p>
    <w:p w:rsidR="00B62B8F" w:rsidRDefault="00B62B8F" w:rsidP="00B62B8F">
      <w:pPr>
        <w:jc w:val="both"/>
        <w:rPr>
          <w:lang w:val="fr-CA"/>
        </w:rPr>
      </w:pPr>
      <w:r w:rsidRPr="00016BB4">
        <w:rPr>
          <w:lang w:val="fr-CA"/>
        </w:rPr>
        <w:t>Groupes de distribution Utilisé pour créer des listes de distribution par courriel.</w:t>
      </w:r>
    </w:p>
    <w:p w:rsidR="00B62B8F" w:rsidRDefault="00B62B8F" w:rsidP="00B62B8F">
      <w:pPr>
        <w:jc w:val="both"/>
        <w:rPr>
          <w:lang w:val="fr-CA"/>
        </w:rPr>
      </w:pPr>
    </w:p>
    <w:p w:rsidR="00B62B8F" w:rsidRDefault="00B62B8F" w:rsidP="00B62B8F">
      <w:pPr>
        <w:pStyle w:val="Paragraphedeliste"/>
        <w:numPr>
          <w:ilvl w:val="0"/>
          <w:numId w:val="33"/>
        </w:numPr>
        <w:jc w:val="both"/>
        <w:rPr>
          <w:lang w:val="fr-CA"/>
        </w:rPr>
      </w:pPr>
      <w:r w:rsidRPr="00016BB4">
        <w:rPr>
          <w:lang w:val="fr-CA"/>
        </w:rPr>
        <w:t>Taper cette commande dans Windows PowerShell ISE, la commande “New-</w:t>
      </w:r>
      <w:proofErr w:type="spellStart"/>
      <w:r w:rsidRPr="00016BB4">
        <w:rPr>
          <w:lang w:val="fr-CA"/>
        </w:rPr>
        <w:t>ADGroup</w:t>
      </w:r>
      <w:proofErr w:type="spellEnd"/>
      <w:r w:rsidRPr="00016BB4">
        <w:rPr>
          <w:lang w:val="fr-CA"/>
        </w:rPr>
        <w:t xml:space="preserve">” permet la création </w:t>
      </w:r>
      <w:r>
        <w:rPr>
          <w:lang w:val="fr-CA"/>
        </w:rPr>
        <w:t>de celui-ci.</w:t>
      </w:r>
    </w:p>
    <w:p w:rsidR="00B62B8F" w:rsidRDefault="00B62B8F" w:rsidP="00B62B8F">
      <w:pPr>
        <w:pStyle w:val="Paragraphedeliste"/>
        <w:numPr>
          <w:ilvl w:val="0"/>
          <w:numId w:val="33"/>
        </w:numPr>
        <w:jc w:val="both"/>
        <w:rPr>
          <w:lang w:val="fr-CA"/>
        </w:rPr>
      </w:pPr>
      <w:r>
        <w:rPr>
          <w:lang w:val="fr-CA"/>
        </w:rPr>
        <w:t>“-</w:t>
      </w:r>
      <w:r>
        <w:rPr>
          <w:lang w:val="fr-CA"/>
        </w:rPr>
        <w:t>Name</w:t>
      </w:r>
      <w:r>
        <w:rPr>
          <w:lang w:val="fr-CA"/>
        </w:rPr>
        <w:t>”</w:t>
      </w:r>
      <w:r>
        <w:rPr>
          <w:lang w:val="fr-CA"/>
        </w:rPr>
        <w:t xml:space="preserve"> permet de définir le nom du groupe.</w:t>
      </w:r>
    </w:p>
    <w:p w:rsidR="00B62B8F" w:rsidRDefault="00B62B8F" w:rsidP="00B62B8F">
      <w:pPr>
        <w:pStyle w:val="Paragraphedeliste"/>
        <w:numPr>
          <w:ilvl w:val="0"/>
          <w:numId w:val="33"/>
        </w:numPr>
        <w:jc w:val="both"/>
        <w:rPr>
          <w:lang w:val="fr-CA"/>
        </w:rPr>
      </w:pPr>
      <w:r>
        <w:rPr>
          <w:lang w:val="fr-CA"/>
        </w:rPr>
        <w:t xml:space="preserve">“– </w:t>
      </w:r>
      <w:proofErr w:type="spellStart"/>
      <w:r>
        <w:rPr>
          <w:lang w:val="fr-CA"/>
        </w:rPr>
        <w:t>GroupScope</w:t>
      </w:r>
      <w:proofErr w:type="spellEnd"/>
      <w:r>
        <w:rPr>
          <w:lang w:val="fr-CA"/>
        </w:rPr>
        <w:t>”</w:t>
      </w:r>
      <w:r>
        <w:rPr>
          <w:lang w:val="fr-CA"/>
        </w:rPr>
        <w:t xml:space="preserve"> permet de défini</w:t>
      </w:r>
      <w:r>
        <w:rPr>
          <w:lang w:val="fr-CA"/>
        </w:rPr>
        <w:t>r</w:t>
      </w:r>
      <w:r>
        <w:rPr>
          <w:lang w:val="fr-CA"/>
        </w:rPr>
        <w:t xml:space="preserve"> l’entendue de notre groupe dans notre domaine.</w:t>
      </w:r>
    </w:p>
    <w:p w:rsidR="00B62B8F" w:rsidRDefault="00B62B8F" w:rsidP="00B62B8F">
      <w:pPr>
        <w:pStyle w:val="Paragraphedeliste"/>
        <w:numPr>
          <w:ilvl w:val="0"/>
          <w:numId w:val="33"/>
        </w:numPr>
        <w:jc w:val="both"/>
        <w:rPr>
          <w:lang w:val="fr-CA"/>
        </w:rPr>
      </w:pPr>
      <w:r>
        <w:rPr>
          <w:lang w:val="fr-CA"/>
        </w:rPr>
        <w:t>“</w:t>
      </w:r>
      <w:r>
        <w:rPr>
          <w:lang w:val="fr-CA"/>
        </w:rPr>
        <w:t>-Path</w:t>
      </w:r>
      <w:r>
        <w:rPr>
          <w:lang w:val="fr-CA"/>
        </w:rPr>
        <w:t>”</w:t>
      </w:r>
      <w:r>
        <w:rPr>
          <w:lang w:val="fr-CA"/>
        </w:rPr>
        <w:t xml:space="preserve"> permet de définir</w:t>
      </w:r>
      <w:r w:rsidRPr="00016BB4">
        <w:rPr>
          <w:lang w:val="fr-CA"/>
        </w:rPr>
        <w:t xml:space="preserve"> le chemin </w:t>
      </w:r>
      <w:r>
        <w:rPr>
          <w:lang w:val="fr-CA"/>
        </w:rPr>
        <w:t>de l’unité organisationnelle (</w:t>
      </w:r>
      <w:proofErr w:type="gramStart"/>
      <w:r>
        <w:rPr>
          <w:lang w:val="fr-CA"/>
        </w:rPr>
        <w:t>OU</w:t>
      </w:r>
      <w:proofErr w:type="gramEnd"/>
      <w:r w:rsidRPr="00016BB4">
        <w:rPr>
          <w:lang w:val="fr-CA"/>
        </w:rPr>
        <w:t>) ou du conteneur où le nouvel objet est créé</w:t>
      </w:r>
      <w:r>
        <w:rPr>
          <w:lang w:val="fr-CA"/>
        </w:rPr>
        <w:t>.</w:t>
      </w:r>
    </w:p>
    <w:p w:rsidR="00B62B8F" w:rsidRPr="00016BB4" w:rsidRDefault="00B62B8F" w:rsidP="00B62B8F">
      <w:pPr>
        <w:pStyle w:val="Paragraphedeliste"/>
        <w:numPr>
          <w:ilvl w:val="0"/>
          <w:numId w:val="33"/>
        </w:numPr>
        <w:jc w:val="both"/>
        <w:rPr>
          <w:lang w:val="fr-CA"/>
        </w:rPr>
      </w:pPr>
      <w:r>
        <w:rPr>
          <w:lang w:val="fr-CA"/>
        </w:rPr>
        <w:t xml:space="preserve">“– </w:t>
      </w:r>
      <w:r>
        <w:rPr>
          <w:lang w:val="fr-CA"/>
        </w:rPr>
        <w:t>Description</w:t>
      </w:r>
      <w:r>
        <w:rPr>
          <w:lang w:val="fr-CA"/>
        </w:rPr>
        <w:t>”</w:t>
      </w:r>
      <w:r>
        <w:rPr>
          <w:lang w:val="fr-CA"/>
        </w:rPr>
        <w:t xml:space="preserve"> permet de définir une </w:t>
      </w:r>
      <w:r w:rsidRPr="00016BB4">
        <w:rPr>
          <w:lang w:val="fr-CA"/>
        </w:rPr>
        <w:t xml:space="preserve">description </w:t>
      </w:r>
      <w:r>
        <w:rPr>
          <w:lang w:val="fr-CA"/>
        </w:rPr>
        <w:t>pour notre groupe.</w:t>
      </w:r>
    </w:p>
    <w:p w:rsidR="00B62B8F" w:rsidRPr="00016BB4" w:rsidRDefault="00B62B8F" w:rsidP="00B62B8F">
      <w:pPr>
        <w:rPr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7796F861" wp14:editId="75C39107">
            <wp:extent cx="6198674" cy="28956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8220" cy="2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69" w:rsidRDefault="003E6669" w:rsidP="00B27927">
      <w:pPr>
        <w:pStyle w:val="Titre1"/>
        <w:numPr>
          <w:ilvl w:val="0"/>
          <w:numId w:val="27"/>
        </w:numPr>
      </w:pPr>
      <w:bookmarkStart w:id="12" w:name="_Toc55061487"/>
      <w:r>
        <w:t>Supprimer un groupe</w:t>
      </w:r>
      <w:bookmarkEnd w:id="12"/>
    </w:p>
    <w:p w:rsidR="00B62B8F" w:rsidRPr="00B62B8F" w:rsidRDefault="00B62B8F" w:rsidP="00B62B8F">
      <w:pPr>
        <w:ind w:left="283"/>
        <w:rPr>
          <w:lang w:val="en-CA"/>
        </w:rPr>
      </w:pPr>
      <w:r w:rsidRPr="00B62B8F">
        <w:rPr>
          <w:lang w:val="en-CA"/>
        </w:rPr>
        <w:t xml:space="preserve">Taper </w:t>
      </w:r>
      <w:proofErr w:type="spellStart"/>
      <w:r w:rsidRPr="00B62B8F">
        <w:rPr>
          <w:lang w:val="en-CA"/>
        </w:rPr>
        <w:t>cette</w:t>
      </w:r>
      <w:proofErr w:type="spellEnd"/>
      <w:r w:rsidRPr="00B62B8F">
        <w:rPr>
          <w:lang w:val="en-CA"/>
        </w:rPr>
        <w:t xml:space="preserve"> </w:t>
      </w:r>
      <w:proofErr w:type="spellStart"/>
      <w:r w:rsidRPr="00B62B8F">
        <w:rPr>
          <w:lang w:val="en-CA"/>
        </w:rPr>
        <w:t>commande</w:t>
      </w:r>
      <w:proofErr w:type="spellEnd"/>
      <w:r w:rsidRPr="00B62B8F">
        <w:rPr>
          <w:lang w:val="en-CA"/>
        </w:rPr>
        <w:t xml:space="preserve"> </w:t>
      </w:r>
      <w:proofErr w:type="spellStart"/>
      <w:r w:rsidRPr="00B62B8F">
        <w:rPr>
          <w:lang w:val="en-CA"/>
        </w:rPr>
        <w:t>dans</w:t>
      </w:r>
      <w:proofErr w:type="spellEnd"/>
      <w:r w:rsidRPr="00B62B8F">
        <w:rPr>
          <w:lang w:val="en-CA"/>
        </w:rPr>
        <w:t xml:space="preserve"> Windows PowerShell ISE</w:t>
      </w:r>
    </w:p>
    <w:p w:rsidR="00B62B8F" w:rsidRDefault="00B62B8F" w:rsidP="00B62B8F">
      <w:r>
        <w:rPr>
          <w:noProof/>
          <w:lang w:val="fr-CA" w:eastAsia="fr-CA"/>
        </w:rPr>
        <w:drawing>
          <wp:inline distT="0" distB="0" distL="0" distR="0" wp14:anchorId="6A9FBA0B" wp14:editId="0CB1259F">
            <wp:extent cx="3790950" cy="256032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519" cy="25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8F" w:rsidRDefault="00B62B8F" w:rsidP="00B62B8F">
      <w:pPr>
        <w:ind w:left="283"/>
      </w:pPr>
      <w:r>
        <w:t>Boite de dialogue qui appara</w:t>
      </w:r>
      <w:r>
        <w:t>î</w:t>
      </w:r>
      <w:r>
        <w:t>t si l’on veut bien supprimer notre groupe, évite toute erreur accidentel</w:t>
      </w:r>
      <w:r>
        <w:t>le</w:t>
      </w:r>
      <w:r>
        <w:t>.</w:t>
      </w:r>
    </w:p>
    <w:p w:rsidR="00B62B8F" w:rsidRPr="00E37980" w:rsidRDefault="00B62B8F" w:rsidP="00B62B8F">
      <w:r>
        <w:rPr>
          <w:noProof/>
          <w:lang w:val="fr-CA" w:eastAsia="fr-CA"/>
        </w:rPr>
        <w:drawing>
          <wp:inline distT="0" distB="0" distL="0" distR="0" wp14:anchorId="02FCEE47" wp14:editId="3C4DBF08">
            <wp:extent cx="5274310" cy="1070610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8F" w:rsidRPr="00B62B8F" w:rsidRDefault="00B62B8F" w:rsidP="00B62B8F"/>
    <w:p w:rsidR="003E6669" w:rsidRDefault="003E6669" w:rsidP="003E6669">
      <w:pPr>
        <w:pStyle w:val="Titre1"/>
        <w:numPr>
          <w:ilvl w:val="0"/>
          <w:numId w:val="27"/>
        </w:numPr>
      </w:pPr>
      <w:r>
        <w:lastRenderedPageBreak/>
        <w:t xml:space="preserve"> </w:t>
      </w:r>
      <w:bookmarkStart w:id="13" w:name="_Toc55061488"/>
      <w:r>
        <w:t>Ajouter un utilisateur</w:t>
      </w:r>
      <w:bookmarkEnd w:id="13"/>
      <w:r>
        <w:t xml:space="preserve"> </w:t>
      </w:r>
    </w:p>
    <w:p w:rsidR="00B27927" w:rsidRDefault="00B27927" w:rsidP="00B27927">
      <w:r>
        <w:t xml:space="preserve">Pour ajouter un utilisateur, tapez cette commande : </w:t>
      </w:r>
    </w:p>
    <w:p w:rsidR="00B27927" w:rsidRDefault="0008730B" w:rsidP="00B27927">
      <w:r>
        <w:rPr>
          <w:noProof/>
          <w:lang w:val="fr-CA" w:eastAsia="fr-CA"/>
        </w:rPr>
        <w:drawing>
          <wp:inline distT="0" distB="0" distL="0" distR="0" wp14:anchorId="0DA67A51" wp14:editId="46AF28D4">
            <wp:extent cx="6300533" cy="167640"/>
            <wp:effectExtent l="0" t="0" r="508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367" cy="16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27" w:rsidRDefault="0008730B" w:rsidP="0008730B">
      <w:pPr>
        <w:pStyle w:val="Paragraphedeliste"/>
        <w:numPr>
          <w:ilvl w:val="0"/>
          <w:numId w:val="30"/>
        </w:numPr>
      </w:pPr>
      <w:r>
        <w:t xml:space="preserve">Vérifier dans </w:t>
      </w:r>
      <w:r>
        <w:t>Utilisateurs et ordinateur Active Directory</w:t>
      </w:r>
      <w:r>
        <w:t xml:space="preserve"> si votre utilisateur a bien été créer.</w:t>
      </w:r>
    </w:p>
    <w:p w:rsidR="0008730B" w:rsidRDefault="006C24A3" w:rsidP="006C24A3">
      <w:pPr>
        <w:ind w:left="1080"/>
        <w:jc w:val="center"/>
      </w:pPr>
      <w:r>
        <w:rPr>
          <w:noProof/>
          <w:lang w:val="fr-CA" w:eastAsia="fr-CA"/>
        </w:rPr>
        <w:drawing>
          <wp:inline distT="0" distB="0" distL="0" distR="0" wp14:anchorId="48BE17B8" wp14:editId="3FA0CB5B">
            <wp:extent cx="5274310" cy="3679190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A3" w:rsidRDefault="006C24A3" w:rsidP="006C24A3">
      <w:pPr>
        <w:pStyle w:val="Paragraphedeliste"/>
        <w:numPr>
          <w:ilvl w:val="0"/>
          <w:numId w:val="30"/>
        </w:numPr>
      </w:pPr>
      <w:r>
        <w:t>Créez-vous plusieurs utilisateurs dans votre unité d’organisation</w:t>
      </w:r>
    </w:p>
    <w:p w:rsidR="00B27927" w:rsidRDefault="00B27927" w:rsidP="00B27927">
      <w:pPr>
        <w:pStyle w:val="Titre1"/>
        <w:numPr>
          <w:ilvl w:val="0"/>
          <w:numId w:val="27"/>
        </w:numPr>
      </w:pPr>
      <w:bookmarkStart w:id="14" w:name="_Toc55061489"/>
      <w:r>
        <w:t>Ajouter un utilisateur dans un groupe</w:t>
      </w:r>
      <w:bookmarkEnd w:id="14"/>
    </w:p>
    <w:p w:rsidR="00DC7E47" w:rsidRDefault="00DC7E47" w:rsidP="00DC7E47">
      <w:r>
        <w:t>Pour ajouter un utilisateur dans un groupe, il faut utiliser la commande :</w:t>
      </w:r>
    </w:p>
    <w:p w:rsidR="00DC7E47" w:rsidRDefault="0062183B" w:rsidP="00DC7E47">
      <w:proofErr w:type="spellStart"/>
      <w:r>
        <w:t>Add-ADGroupMember</w:t>
      </w:r>
      <w:proofErr w:type="spellEnd"/>
    </w:p>
    <w:p w:rsidR="0062183B" w:rsidRDefault="0062183B" w:rsidP="000A29F7">
      <w:pPr>
        <w:pStyle w:val="Paragraphedeliste"/>
        <w:numPr>
          <w:ilvl w:val="0"/>
          <w:numId w:val="30"/>
        </w:numPr>
      </w:pPr>
      <w:r>
        <w:t xml:space="preserve">Dans mon cas, je vais ajouter </w:t>
      </w:r>
      <w:r w:rsidR="000A29F7">
        <w:t xml:space="preserve">Alex dans mon groupe </w:t>
      </w:r>
      <w:proofErr w:type="spellStart"/>
      <w:r w:rsidR="000A29F7">
        <w:t>Employers</w:t>
      </w:r>
      <w:proofErr w:type="spellEnd"/>
    </w:p>
    <w:p w:rsidR="000A29F7" w:rsidRDefault="000A29F7" w:rsidP="00DC7E47">
      <w:r>
        <w:rPr>
          <w:noProof/>
          <w:lang w:val="fr-CA" w:eastAsia="fr-CA"/>
        </w:rPr>
        <w:drawing>
          <wp:inline distT="0" distB="0" distL="0" distR="0" wp14:anchorId="16A62FE9" wp14:editId="0088CCEC">
            <wp:extent cx="5274310" cy="405765"/>
            <wp:effectExtent l="0" t="0" r="254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F7" w:rsidRDefault="000A29F7" w:rsidP="000A29F7">
      <w:pPr>
        <w:pStyle w:val="Paragraphedeliste"/>
        <w:numPr>
          <w:ilvl w:val="0"/>
          <w:numId w:val="30"/>
        </w:numPr>
      </w:pPr>
      <w:r>
        <w:t>Ensuite, allez dans Utilisateurs et ordinateurs Active Directory puis faites un clic droit sur votre groupe puis Propriétés et sur Membres et vous allez voir apparaitre votre utilisateur.</w:t>
      </w:r>
    </w:p>
    <w:p w:rsidR="000A29F7" w:rsidRPr="00DC7E47" w:rsidRDefault="000A29F7" w:rsidP="000A29F7">
      <w:pPr>
        <w:pStyle w:val="Paragraphedeliste"/>
        <w:ind w:left="360"/>
      </w:pPr>
      <w:r>
        <w:rPr>
          <w:noProof/>
          <w:lang w:val="fr-CA" w:eastAsia="fr-CA"/>
        </w:rPr>
        <w:lastRenderedPageBreak/>
        <w:drawing>
          <wp:inline distT="0" distB="0" distL="0" distR="0" wp14:anchorId="1B2A33F5" wp14:editId="3D17F6A7">
            <wp:extent cx="5274310" cy="4771390"/>
            <wp:effectExtent l="0" t="0" r="254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69" w:rsidRDefault="003E6669" w:rsidP="003E6669">
      <w:pPr>
        <w:pStyle w:val="Titre1"/>
        <w:numPr>
          <w:ilvl w:val="0"/>
          <w:numId w:val="27"/>
        </w:numPr>
      </w:pPr>
      <w:bookmarkStart w:id="15" w:name="_Toc55061490"/>
      <w:r>
        <w:t>Supprimer un utilisateur</w:t>
      </w:r>
      <w:bookmarkEnd w:id="15"/>
      <w:r>
        <w:t xml:space="preserve"> </w:t>
      </w:r>
    </w:p>
    <w:p w:rsidR="006C24A3" w:rsidRDefault="006C24A3" w:rsidP="006C24A3">
      <w:r>
        <w:t xml:space="preserve">Pour supprimer un utilisateur, il faut utiliser la commande </w:t>
      </w:r>
      <w:proofErr w:type="spellStart"/>
      <w:r>
        <w:t>Remove-ADUser</w:t>
      </w:r>
      <w:proofErr w:type="spellEnd"/>
    </w:p>
    <w:p w:rsidR="006C24A3" w:rsidRDefault="006C24A3" w:rsidP="006C24A3">
      <w:r>
        <w:rPr>
          <w:noProof/>
          <w:lang w:val="fr-CA" w:eastAsia="fr-CA"/>
        </w:rPr>
        <w:drawing>
          <wp:inline distT="0" distB="0" distL="0" distR="0" wp14:anchorId="5B5E2FEF" wp14:editId="4761BC17">
            <wp:extent cx="5274310" cy="181610"/>
            <wp:effectExtent l="0" t="0" r="254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A3" w:rsidRDefault="006C24A3" w:rsidP="006C24A3">
      <w:pPr>
        <w:pStyle w:val="Paragraphedeliste"/>
        <w:numPr>
          <w:ilvl w:val="0"/>
          <w:numId w:val="30"/>
        </w:numPr>
      </w:pPr>
      <w:r>
        <w:t xml:space="preserve">Et vérifier toujours dans </w:t>
      </w:r>
      <w:r>
        <w:t>Utilisateurs et ordinateur Active Directory</w:t>
      </w:r>
      <w:r>
        <w:t xml:space="preserve"> s’il a été supprim</w:t>
      </w:r>
      <w:r w:rsidR="002C244E">
        <w:t>é</w:t>
      </w:r>
    </w:p>
    <w:p w:rsidR="000A29F7" w:rsidRPr="000A29F7" w:rsidRDefault="006C24A3" w:rsidP="000A29F7">
      <w:pPr>
        <w:pStyle w:val="Paragraphedeliste"/>
        <w:ind w:left="1440"/>
      </w:pPr>
      <w:r>
        <w:rPr>
          <w:noProof/>
          <w:lang w:val="fr-CA" w:eastAsia="fr-CA"/>
        </w:rPr>
        <w:lastRenderedPageBreak/>
        <w:drawing>
          <wp:anchor distT="0" distB="0" distL="114300" distR="114300" simplePos="0" relativeHeight="251677696" behindDoc="0" locked="0" layoutInCell="1" allowOverlap="1" wp14:anchorId="0B799726" wp14:editId="52A849A5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5274310" cy="3718560"/>
            <wp:effectExtent l="0" t="0" r="254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B8F" w:rsidRDefault="00B62B8F" w:rsidP="00B62B8F">
      <w:pPr>
        <w:pStyle w:val="Titre1"/>
        <w:numPr>
          <w:ilvl w:val="0"/>
          <w:numId w:val="27"/>
        </w:numPr>
      </w:pPr>
      <w:bookmarkStart w:id="16" w:name="_Toc55061491"/>
      <w:r>
        <w:t>Médiagraphie</w:t>
      </w:r>
      <w:bookmarkEnd w:id="16"/>
    </w:p>
    <w:p w:rsidR="00B62B8F" w:rsidRPr="00B62B8F" w:rsidRDefault="00B62B8F" w:rsidP="00B62B8F">
      <w:pPr>
        <w:pStyle w:val="Paragraphedeliste"/>
        <w:numPr>
          <w:ilvl w:val="0"/>
          <w:numId w:val="30"/>
        </w:numPr>
        <w:rPr>
          <w:rStyle w:val="3oh-"/>
        </w:rPr>
      </w:pPr>
      <w:hyperlink r:id="rId53" w:tgtFrame="_blank" w:history="1">
        <w:r w:rsidRPr="00B62B8F">
          <w:rPr>
            <w:rStyle w:val="Lienhypertexte"/>
            <w:rFonts w:ascii="Segoe UI" w:hAnsi="Segoe UI" w:cs="Segoe UI"/>
            <w:color w:val="000000"/>
            <w:sz w:val="23"/>
            <w:szCs w:val="23"/>
          </w:rPr>
          <w:t>https://docs.microsoft.com/en-us/powershell/module/addsadministration/new-adorganizationalunit?view=win10-ps</w:t>
        </w:r>
      </w:hyperlink>
    </w:p>
    <w:p w:rsidR="00B62B8F" w:rsidRPr="00B62B8F" w:rsidRDefault="00B62B8F" w:rsidP="00B62B8F">
      <w:pPr>
        <w:pStyle w:val="Paragraphedeliste"/>
        <w:ind w:left="360"/>
      </w:pPr>
    </w:p>
    <w:p w:rsidR="00B62B8F" w:rsidRPr="00B62B8F" w:rsidRDefault="00B62B8F" w:rsidP="00B62B8F">
      <w:pPr>
        <w:pStyle w:val="Paragraphedeliste"/>
        <w:numPr>
          <w:ilvl w:val="0"/>
          <w:numId w:val="30"/>
        </w:numPr>
        <w:rPr>
          <w:rStyle w:val="3oh-"/>
        </w:rPr>
      </w:pPr>
      <w:hyperlink r:id="rId54" w:tgtFrame="_blank" w:history="1">
        <w:r w:rsidRPr="00B62B8F">
          <w:rPr>
            <w:rStyle w:val="Lienhypertexte"/>
            <w:rFonts w:ascii="Segoe UI" w:hAnsi="Segoe UI" w:cs="Segoe UI"/>
            <w:color w:val="000000"/>
            <w:sz w:val="23"/>
            <w:szCs w:val="23"/>
          </w:rPr>
          <w:t>https://docs.microsoft.com/en-us/powershell/module/addsadministration/new-adgroup?view=win10-ps</w:t>
        </w:r>
      </w:hyperlink>
    </w:p>
    <w:p w:rsidR="00B62B8F" w:rsidRDefault="00B62B8F" w:rsidP="00B62B8F">
      <w:pPr>
        <w:pStyle w:val="Paragraphedeliste"/>
        <w:rPr>
          <w:rStyle w:val="3oh-"/>
        </w:rPr>
      </w:pPr>
    </w:p>
    <w:p w:rsidR="00B62B8F" w:rsidRDefault="00B62B8F" w:rsidP="00B62B8F">
      <w:pPr>
        <w:pStyle w:val="Paragraphedeliste"/>
        <w:numPr>
          <w:ilvl w:val="0"/>
          <w:numId w:val="30"/>
        </w:numPr>
        <w:rPr>
          <w:rStyle w:val="Lienhypertexte"/>
          <w:rFonts w:ascii="Segoe UI" w:hAnsi="Segoe UI" w:cs="Segoe UI"/>
          <w:color w:val="000000"/>
          <w:sz w:val="23"/>
          <w:szCs w:val="23"/>
        </w:rPr>
      </w:pPr>
      <w:hyperlink r:id="rId55" w:history="1">
        <w:r w:rsidRPr="00A4609C">
          <w:rPr>
            <w:rStyle w:val="Lienhypertexte"/>
            <w:rFonts w:ascii="Segoe UI" w:hAnsi="Segoe UI" w:cs="Segoe UI"/>
            <w:sz w:val="23"/>
            <w:szCs w:val="23"/>
          </w:rPr>
          <w:t>https://blog.varonis.fr/controleur-de-domaine/</w:t>
        </w:r>
      </w:hyperlink>
    </w:p>
    <w:p w:rsidR="00B62B8F" w:rsidRPr="00B62B8F" w:rsidRDefault="00B62B8F" w:rsidP="00B62B8F">
      <w:pPr>
        <w:pStyle w:val="Paragraphedeliste"/>
        <w:rPr>
          <w:rStyle w:val="Lienhypertexte"/>
          <w:rFonts w:ascii="Segoe UI" w:hAnsi="Segoe UI" w:cs="Segoe UI"/>
          <w:color w:val="000000"/>
          <w:sz w:val="23"/>
          <w:szCs w:val="23"/>
        </w:rPr>
      </w:pPr>
    </w:p>
    <w:p w:rsidR="00B62B8F" w:rsidRPr="00B62B8F" w:rsidRDefault="00B62B8F" w:rsidP="00B62B8F">
      <w:pPr>
        <w:pStyle w:val="Paragraphedeliste"/>
        <w:numPr>
          <w:ilvl w:val="0"/>
          <w:numId w:val="30"/>
        </w:numPr>
        <w:rPr>
          <w:rStyle w:val="Lienhypertexte"/>
          <w:rFonts w:ascii="Segoe UI" w:hAnsi="Segoe UI" w:cs="Segoe UI"/>
          <w:color w:val="000000"/>
          <w:sz w:val="23"/>
          <w:szCs w:val="23"/>
        </w:rPr>
      </w:pPr>
      <w:r w:rsidRPr="00B62B8F">
        <w:rPr>
          <w:rStyle w:val="Lienhypertexte"/>
          <w:rFonts w:ascii="Segoe UI" w:hAnsi="Segoe UI" w:cs="Segoe UI"/>
          <w:color w:val="000000"/>
          <w:sz w:val="23"/>
          <w:szCs w:val="23"/>
        </w:rPr>
        <w:t>https://fr.wikipedia.org/wiki/Unit%C3%A9_organisationnelle#:~:text=Une%20unit%C3%A9%20organisationnelle%20(OU)%20ou,des%20groupes%20et%20des%20ordinateurs.</w:t>
      </w:r>
    </w:p>
    <w:p w:rsidR="00B62B8F" w:rsidRPr="00B62B8F" w:rsidRDefault="00B62B8F" w:rsidP="00B62B8F">
      <w:pPr>
        <w:pStyle w:val="Paragraphedeliste"/>
        <w:ind w:left="360"/>
      </w:pPr>
    </w:p>
    <w:p w:rsidR="00B62B8F" w:rsidRPr="00B62B8F" w:rsidRDefault="00B62B8F" w:rsidP="00B62B8F"/>
    <w:sectPr w:rsidR="00B62B8F" w:rsidRPr="00B62B8F" w:rsidSect="00D5222D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0F07" w:rsidRDefault="00C40F07" w:rsidP="00C6554A">
      <w:pPr>
        <w:spacing w:before="0" w:after="0" w:line="240" w:lineRule="auto"/>
      </w:pPr>
      <w:r>
        <w:separator/>
      </w:r>
    </w:p>
  </w:endnote>
  <w:endnote w:type="continuationSeparator" w:id="0">
    <w:p w:rsidR="00C40F07" w:rsidRDefault="00C40F0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40E" w:rsidRDefault="004E340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322809"/>
      <w:docPartObj>
        <w:docPartGallery w:val="Page Numbers (Bottom of Page)"/>
        <w:docPartUnique/>
      </w:docPartObj>
    </w:sdtPr>
    <w:sdtEndPr/>
    <w:sdtContent>
      <w:p w:rsidR="00AB5909" w:rsidRDefault="00AB590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29F7">
          <w:rPr>
            <w:noProof/>
          </w:rPr>
          <w:t>1</w:t>
        </w:r>
        <w:r>
          <w:fldChar w:fldCharType="end"/>
        </w:r>
      </w:p>
    </w:sdtContent>
  </w:sdt>
  <w:p w:rsidR="002163EE" w:rsidRDefault="00C40F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0162940"/>
      <w:docPartObj>
        <w:docPartGallery w:val="Page Numbers (Bottom of Page)"/>
        <w:docPartUnique/>
      </w:docPartObj>
    </w:sdtPr>
    <w:sdtEndPr/>
    <w:sdtContent>
      <w:p w:rsidR="00AB5909" w:rsidRDefault="00AB590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29F7">
          <w:rPr>
            <w:noProof/>
          </w:rPr>
          <w:t>0</w:t>
        </w:r>
        <w:r>
          <w:fldChar w:fldCharType="end"/>
        </w:r>
      </w:p>
    </w:sdtContent>
  </w:sdt>
  <w:p w:rsidR="00AB5909" w:rsidRDefault="00AB5909" w:rsidP="00AB5909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0F07" w:rsidRDefault="00C40F07" w:rsidP="00C6554A">
      <w:pPr>
        <w:spacing w:before="0" w:after="0" w:line="240" w:lineRule="auto"/>
      </w:pPr>
      <w:r>
        <w:separator/>
      </w:r>
    </w:p>
  </w:footnote>
  <w:footnote w:type="continuationSeparator" w:id="0">
    <w:p w:rsidR="00C40F07" w:rsidRDefault="00C40F07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40E" w:rsidRDefault="004E340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40E" w:rsidRDefault="004E340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909" w:rsidRPr="00AB5909" w:rsidRDefault="00AB5909">
    <w:pPr>
      <w:pStyle w:val="En-tte"/>
      <w:rPr>
        <w:lang w:val="fr-CA"/>
      </w:rPr>
    </w:pPr>
    <w:r>
      <w:rPr>
        <w:lang w:val="fr-CA"/>
      </w:rPr>
      <w:t>Dimitri Bourdon &amp; Thibault Renard</w:t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</w:r>
    <w:r>
      <w:rPr>
        <w:lang w:val="fr-CA"/>
      </w:rPr>
      <w:tab/>
      <w:t>27 octobre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6E2D91"/>
    <w:multiLevelType w:val="hybridMultilevel"/>
    <w:tmpl w:val="8D6016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98D22FC"/>
    <w:multiLevelType w:val="hybridMultilevel"/>
    <w:tmpl w:val="26CCAD18"/>
    <w:lvl w:ilvl="0" w:tplc="0C0C000F">
      <w:start w:val="1"/>
      <w:numFmt w:val="decimal"/>
      <w:lvlText w:val="%1."/>
      <w:lvlJc w:val="left"/>
      <w:pPr>
        <w:ind w:left="643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DD6775E"/>
    <w:multiLevelType w:val="hybridMultilevel"/>
    <w:tmpl w:val="3F1A4F1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850276"/>
    <w:multiLevelType w:val="hybridMultilevel"/>
    <w:tmpl w:val="537C4D7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273AA9"/>
    <w:multiLevelType w:val="hybridMultilevel"/>
    <w:tmpl w:val="53BCA9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E1464"/>
    <w:multiLevelType w:val="hybridMultilevel"/>
    <w:tmpl w:val="DEA03F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E85E4B"/>
    <w:multiLevelType w:val="hybridMultilevel"/>
    <w:tmpl w:val="432C7E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920F75"/>
    <w:multiLevelType w:val="hybridMultilevel"/>
    <w:tmpl w:val="92425D9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B7C67"/>
    <w:multiLevelType w:val="hybridMultilevel"/>
    <w:tmpl w:val="7960DD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9F1D25"/>
    <w:multiLevelType w:val="hybridMultilevel"/>
    <w:tmpl w:val="86DAC84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CC30730"/>
    <w:multiLevelType w:val="hybridMultilevel"/>
    <w:tmpl w:val="D1F64C6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720091"/>
    <w:multiLevelType w:val="hybridMultilevel"/>
    <w:tmpl w:val="AECAF4CE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336BD5"/>
    <w:multiLevelType w:val="hybridMultilevel"/>
    <w:tmpl w:val="1ED8C5B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E77F07"/>
    <w:multiLevelType w:val="hybridMultilevel"/>
    <w:tmpl w:val="F1025F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815E5B"/>
    <w:multiLevelType w:val="hybridMultilevel"/>
    <w:tmpl w:val="B456F6F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1F436E"/>
    <w:multiLevelType w:val="hybridMultilevel"/>
    <w:tmpl w:val="48AA12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67472F"/>
    <w:multiLevelType w:val="hybridMultilevel"/>
    <w:tmpl w:val="36C6AC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E260E2"/>
    <w:multiLevelType w:val="hybridMultilevel"/>
    <w:tmpl w:val="143C83C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105F60"/>
    <w:multiLevelType w:val="hybridMultilevel"/>
    <w:tmpl w:val="779888F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2"/>
  </w:num>
  <w:num w:numId="6">
    <w:abstractNumId w:val="11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7"/>
  </w:num>
  <w:num w:numId="17">
    <w:abstractNumId w:val="15"/>
  </w:num>
  <w:num w:numId="18">
    <w:abstractNumId w:val="30"/>
  </w:num>
  <w:num w:numId="19">
    <w:abstractNumId w:val="29"/>
  </w:num>
  <w:num w:numId="20">
    <w:abstractNumId w:val="14"/>
  </w:num>
  <w:num w:numId="21">
    <w:abstractNumId w:val="20"/>
  </w:num>
  <w:num w:numId="22">
    <w:abstractNumId w:val="25"/>
  </w:num>
  <w:num w:numId="23">
    <w:abstractNumId w:val="18"/>
  </w:num>
  <w:num w:numId="24">
    <w:abstractNumId w:val="17"/>
  </w:num>
  <w:num w:numId="25">
    <w:abstractNumId w:val="31"/>
  </w:num>
  <w:num w:numId="26">
    <w:abstractNumId w:val="19"/>
  </w:num>
  <w:num w:numId="27">
    <w:abstractNumId w:val="12"/>
  </w:num>
  <w:num w:numId="28">
    <w:abstractNumId w:val="28"/>
  </w:num>
  <w:num w:numId="29">
    <w:abstractNumId w:val="10"/>
  </w:num>
  <w:num w:numId="30">
    <w:abstractNumId w:val="21"/>
  </w:num>
  <w:num w:numId="31">
    <w:abstractNumId w:val="24"/>
  </w:num>
  <w:num w:numId="32">
    <w:abstractNumId w:val="23"/>
  </w:num>
  <w:num w:numId="33">
    <w:abstractNumId w:val="26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909"/>
    <w:rsid w:val="0008730B"/>
    <w:rsid w:val="000A1971"/>
    <w:rsid w:val="000A29F7"/>
    <w:rsid w:val="000A3119"/>
    <w:rsid w:val="000D5D12"/>
    <w:rsid w:val="0010168A"/>
    <w:rsid w:val="0011154A"/>
    <w:rsid w:val="0019264B"/>
    <w:rsid w:val="001A4319"/>
    <w:rsid w:val="001C7FB6"/>
    <w:rsid w:val="001F19EB"/>
    <w:rsid w:val="002038E3"/>
    <w:rsid w:val="002554CD"/>
    <w:rsid w:val="00293B83"/>
    <w:rsid w:val="002B4294"/>
    <w:rsid w:val="002C244E"/>
    <w:rsid w:val="002C3351"/>
    <w:rsid w:val="002E3B4E"/>
    <w:rsid w:val="00333D0D"/>
    <w:rsid w:val="003E0807"/>
    <w:rsid w:val="003E6669"/>
    <w:rsid w:val="00452053"/>
    <w:rsid w:val="00481912"/>
    <w:rsid w:val="004C049F"/>
    <w:rsid w:val="004E340E"/>
    <w:rsid w:val="005000E2"/>
    <w:rsid w:val="005004D0"/>
    <w:rsid w:val="00572CE7"/>
    <w:rsid w:val="005E6E5B"/>
    <w:rsid w:val="0062183B"/>
    <w:rsid w:val="006A3CE7"/>
    <w:rsid w:val="006A531D"/>
    <w:rsid w:val="006C24A3"/>
    <w:rsid w:val="0071609D"/>
    <w:rsid w:val="00800D33"/>
    <w:rsid w:val="0089714F"/>
    <w:rsid w:val="008C68D5"/>
    <w:rsid w:val="008E04A9"/>
    <w:rsid w:val="00997322"/>
    <w:rsid w:val="009D1F24"/>
    <w:rsid w:val="00AB5909"/>
    <w:rsid w:val="00AF01D8"/>
    <w:rsid w:val="00AF337C"/>
    <w:rsid w:val="00B27410"/>
    <w:rsid w:val="00B27927"/>
    <w:rsid w:val="00B62B8F"/>
    <w:rsid w:val="00BB12A8"/>
    <w:rsid w:val="00BB5DF1"/>
    <w:rsid w:val="00C210DD"/>
    <w:rsid w:val="00C24361"/>
    <w:rsid w:val="00C40F07"/>
    <w:rsid w:val="00C6554A"/>
    <w:rsid w:val="00CB4ADB"/>
    <w:rsid w:val="00D5222D"/>
    <w:rsid w:val="00D57DBD"/>
    <w:rsid w:val="00D65EEE"/>
    <w:rsid w:val="00DC7E47"/>
    <w:rsid w:val="00DE26A2"/>
    <w:rsid w:val="00E1322F"/>
    <w:rsid w:val="00E623C7"/>
    <w:rsid w:val="00E704C2"/>
    <w:rsid w:val="00ED7C44"/>
    <w:rsid w:val="00F041AD"/>
    <w:rsid w:val="00F044F9"/>
    <w:rsid w:val="00F1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655B3"/>
  <w15:chartTrackingRefBased/>
  <w15:docId w15:val="{4D54AF57-F9EC-4CAA-A6AA-43526589B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mphase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B5909"/>
    <w:pPr>
      <w:spacing w:before="240" w:after="0" w:line="259" w:lineRule="auto"/>
      <w:contextualSpacing w:val="0"/>
      <w:outlineLvl w:val="9"/>
    </w:pPr>
    <w:rPr>
      <w:szCs w:val="32"/>
      <w:lang w:val="fr-CA"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AB5909"/>
    <w:pPr>
      <w:spacing w:after="100"/>
    </w:pPr>
  </w:style>
  <w:style w:type="paragraph" w:styleId="Paragraphedeliste">
    <w:name w:val="List Paragraph"/>
    <w:basedOn w:val="Normal"/>
    <w:uiPriority w:val="34"/>
    <w:unhideWhenUsed/>
    <w:qFormat/>
    <w:rsid w:val="00F041AD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8C68D5"/>
    <w:rPr>
      <w:b/>
      <w:bCs/>
    </w:rPr>
  </w:style>
  <w:style w:type="character" w:customStyle="1" w:styleId="3oh-">
    <w:name w:val="_3oh-"/>
    <w:basedOn w:val="Policepardfaut"/>
    <w:rsid w:val="00B62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91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302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5374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blog.varonis.fr/controleur-de-domaine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hyperlink" Target="https://docs.microsoft.com/en-us/powershell/module/addsadministration/new-adgroup?view=win10-ps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l.messenger.com/l.php?u=https%3A%2F%2Fdocs.microsoft.com%2Fen-us%2Fpowershell%2Fmodule%2Faddsadministration%2Fnew-adorganizationalunit%3Fview%3Dwin10-ps&amp;h=AT1VSyqXARJmYws8Fw33imreIPokmIMwS4Eh5r-LGqyAcm18KLWuRRHuzUMRCpqXPTG6dFfcLhSXAbE4zuTYtw_BRh1jqQgP15RQmJNTb9zTzP5XH4dUYLCkK_EVwZ1S4ODtng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fr.wikipedia.org/wiki/Active_Directory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1830188\AppData\Roaming\Microsoft\Templates\Rapport%20d&#8217;&#233;tudiant%20avec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0B6BC-5486-4573-BDD0-E1AB846DF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</Template>
  <TotalTime>338</TotalTime>
  <Pages>24</Pages>
  <Words>1699</Words>
  <Characters>9349</Characters>
  <Application>Microsoft Office Word</Application>
  <DocSecurity>0</DocSecurity>
  <Lines>77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39</cp:revision>
  <dcterms:created xsi:type="dcterms:W3CDTF">2020-10-27T14:25:00Z</dcterms:created>
  <dcterms:modified xsi:type="dcterms:W3CDTF">2020-10-31T22:30:00Z</dcterms:modified>
</cp:coreProperties>
</file>